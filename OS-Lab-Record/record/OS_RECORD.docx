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F365" w14:textId="77777777" w:rsidR="00AB1F53" w:rsidRPr="001D3B8C" w:rsidRDefault="00AB1F53" w:rsidP="00AB1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141208DF" wp14:editId="12EB0CE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61666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bookmarkStart w:id="0" w:name="TemplateStart"/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E60BC4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55E2756" w14:textId="77777777" w:rsidR="00AB1F53" w:rsidRPr="00437B98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17CC81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208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4pt;width:238.9pt;height:93.65pt;z-index:251636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Ojh4+gEAAM4DAAAOAAAAZHJzL2Uyb0RvYy54bWysU8tu2zAQvBfoPxC815L8aG3BcpAmTVEg fQBJP4CiKIsoyWVJ2pL79VlSimM0t6I6EFwtObszO9xeDVqRo3BegqloMcspEYZDI82+oj8f796t KfGBmYYpMKKiJ+Hp1e7tm21vSzGHDlQjHEEQ48veVrQLwZZZ5nknNPMzsMJgsgWnWcDQ7bPGsR7R tcrmef4+68E11gEX3uPf2zFJdwm/bQUP39vWi0BURbG3kFaX1jqu2W7Lyr1jtpN8aoP9QxeaSYNF z1C3LDBycPIVlJbcgYc2zDjoDNpWcpE4IJsi/4vNQ8esSFxQHG/PMvn/B8u/HR/sD0fC8BEGHGAi 4e098F+eGLjpmNmLa+eg7wRrsHARJct668vpapTalz6C1P1XaHDI7BAgAQ2t01EV5EkQHQdwOosu hkA4/lzki8UmX1HCMVcU6818uU41WPl83TofPgvQJG4q6nCqCZ4d732I7bDy+UisZuBOKpUmqwzp K7pZzVfpwkVGy4DGU1JXdJ3Hb7RCZPnJNOlyYFKNeyygzEQ7Mh05h6Ee8GCkX0NzQgEcjAbDB4Gb DtwfSno0V0X97wNzghL1xaCIm2K5jG5MwXL1YY6Bu8zUlxlmOEJVNFAybm9CcvDI9RrFbmWS4aWT qVc0TVJnMnh05WWcTr08w90TAAAA//8DAFBLAwQUAAYACAAAACEAuJsSWdoAAAAFAQAADwAAAGRy cy9kb3ducmV2LnhtbEyPzU7DMBCE70h9B2uRuFG7qNAQ4lQViCsV5Ufito23SUS8jmK3CW/f5QS3 Wc1o5ttiPflOnWiIbWALi7kBRVwF13Jt4f3t+ToDFROywy4wWfihCOtydlFg7sLIr3TapVpJCccc LTQp9bnWsWrIY5yHnli8Qxg8JjmHWrsBRyn3nb4x5k57bFkWGuzpsaHqe3f0Fj5eDl+fS7Otn/xt P4bJaPb32tqry2nzACrRlP7C8Isv6FAK0z4c2UXVWZBHkgWhF2+5WonYSyjLFqDLQv+nL88AAAD/ /wMAUEsBAi0AFAAGAAgAAAAhALaDOJL+AAAA4QEAABMAAAAAAAAAAAAAAAAAAAAAAFtDb250ZW50 X1R5cGVzXS54bWxQSwECLQAUAAYACAAAACEAOP0h/9YAAACUAQAACwAAAAAAAAAAAAAAAAAvAQAA X3JlbHMvLnJlbHNQSwECLQAUAAYACAAAACEAQzo4ePoBAADOAwAADgAAAAAAAAAAAAAAAAAuAgAA ZHJzL2Uyb0RvYy54bWxQSwECLQAUAAYACAAAACEAuJsSWdoAAAAFAQAADwAAAAAAAAAAAAAAAABU BAAAZHJzL2Rvd25yZXYueG1sUEsFBgAAAAAEAAQA8wAAAFsFAAAAAA== " filled="f" stroked="f">
                <v:textbox>
                  <w:txbxContent>
                    <w:p w14:paraId="21961666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bookmarkStart w:id="1" w:name="TemplateStart"/>
                      <w:bookmarkEnd w:id="1"/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E60BC4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55E2756" w14:textId="77777777" w:rsidR="00AB1F53" w:rsidRPr="00437B98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17CC81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B1F53" w:rsidRPr="001D3B8C" w14:paraId="734CEA5F" w14:textId="77777777" w:rsidTr="00CB3C56">
        <w:trPr>
          <w:trHeight w:val="13859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9890AD6" w14:textId="14B4A703" w:rsidR="00AB1F53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FCFS scheduling algorithm A. without arrival times, B. with arrival times</w:t>
            </w:r>
          </w:p>
          <w:p w14:paraId="4FCBDFF6" w14:textId="7D48F0AF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66149E31" w14:textId="77777777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A19B84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7BE49B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3A1DC7FE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the Arrival Time (AT) and Burst Time (BT) for each process.</w:t>
            </w:r>
          </w:p>
          <w:p w14:paraId="238E3A0F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Initialize current_time = 0, total_wt = 0, and total_tat = 0.</w:t>
            </w:r>
          </w:p>
          <w:p w14:paraId="225622A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5D7CF66D" w14:textId="1F7052D0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current_time &lt; AT, set current_time = AT.</w:t>
            </w:r>
          </w:p>
          <w:p w14:paraId="1E069A8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CT = current_time + BT.</w:t>
            </w:r>
          </w:p>
          <w:p w14:paraId="7E63DCB9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TAT = CT − AT.</w:t>
            </w:r>
          </w:p>
          <w:p w14:paraId="5817ACA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WT = TAT − BT.</w:t>
            </w:r>
          </w:p>
          <w:p w14:paraId="1F485246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348910B6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0952E25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4BC13336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4DD68D2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3AF14E7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AT, BT, CT, WT, TAT, Average WT, and Average TAT.</w:t>
            </w:r>
          </w:p>
          <w:p w14:paraId="09890972" w14:textId="565CAB8F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CCDC3B4" w14:textId="77777777" w:rsidR="00D07BC1" w:rsidRPr="001D3B8C" w:rsidRDefault="00D07BC1" w:rsidP="00D07BC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C41E5" w14:textId="249CF173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3035855F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5E2D16E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098934A4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6FB53C96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the Burst Time (BT) for each process.</w:t>
            </w:r>
          </w:p>
          <w:p w14:paraId="16E22B8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Initialize WT[0] = 0, total_wt = 0, and total_tat = 0.</w:t>
            </w:r>
          </w:p>
          <w:p w14:paraId="7DAB7B47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36A55252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WT using the previous process's burst time.</w:t>
            </w:r>
          </w:p>
          <w:p w14:paraId="7F53F39E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TAT = WT + BT.</w:t>
            </w:r>
          </w:p>
          <w:p w14:paraId="52B600D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2B4A14B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540877B5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63E5377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6B8CB7F9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BT, WT, TAT, Average WT, and Average TAT.</w:t>
            </w:r>
          </w:p>
          <w:p w14:paraId="48AE3CB4" w14:textId="107AC811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4C0927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CEC36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FCAC5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971A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BCE7B" w14:textId="620BFF39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C8265C" w14:textId="359BEC1F" w:rsidR="00C17BAE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E5BEFF5" wp14:editId="32CF2C3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128258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B130D" id="Straight Connector 4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>
        <w:rPr>
          <w:rFonts w:ascii="Times New Roman" w:hAnsi="Times New Roman" w:cs="Times New Roman"/>
          <w:b/>
          <w:sz w:val="28"/>
          <w:szCs w:val="28"/>
        </w:rPr>
        <w:t xml:space="preserve">FCFS and SJF</w:t>
      </w:r>
    </w:p>
    <w:p w14:paraId="61748E55" w14:textId="64D258C3" w:rsidR="00AB1F53" w:rsidRPr="001D3B8C" w:rsidRDefault="00C17BAE" w:rsidP="00AB1F5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7DC947" wp14:editId="481896F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197765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D941C" id="Straight Connector 1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Scheduling algorithms </w:t>
      </w:r>
    </w:p>
    <w:p w14:paraId="4F8536D5" w14:textId="77777777" w:rsidR="00AB1F53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2053CAE" wp14:editId="70EAB66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516259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DBFEAD6" id="Straight Connector 6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4956F0F" w14:textId="4E67AF78" w:rsidR="00AB1F53" w:rsidRPr="001D3B8C" w:rsidRDefault="00D07BC1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AF6D27C" wp14:editId="3B8FCAEC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332595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6FB52B7" id="Partial Circle 3" o:spid="_x0000_s1026" style="position:absolute;margin-left:273pt;margin-top:717.4pt;width:52pt;height:43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8FC601F" wp14:editId="608A922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557744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AED494" id="Straight Connector 5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7FF57B" wp14:editId="71F45EF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930141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E118EF" id="Straight Connector 7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1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23-07-2026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27D5703" w14:textId="6B0F176F" w:rsidR="00D11A4E" w:rsidRDefault="00E46B04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fldChar w:fldCharType="begin"/>
        <w:instrText xml:space="preserve"> PAGE </w:instrText>
        <w:fldChar w:fldCharType="separate"/>
      </w:r>
      <w:r>
        <w:rPr>
          <w:rStyle w:val="PageNumber"/>
          <w:rFonts w:ascii="Times New Roman" w:hAnsi="Times New Roman" w:cs="Times New Roman"/>
          <w:noProof/>
        </w:rPr>
        <w:t>1</w:t>
      </w:r>
      <w:r>
        <w:rPr>
          <w:rStyle w:val="PageNumber"/>
          <w:rFonts w:ascii="Times New Roman" w:hAnsi="Times New Roman" w:cs="Times New Roman"/>
        </w:rPr>
        <w:fldChar w:fldCharType="end"/>
        <w:tab/>
      </w:r>
    </w:p>
    <w:p w14:paraId="0A5DEED4" w14:textId="62416744" w:rsidR="00D11A4E" w:rsidRDefault="00D11A4E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E809C66" wp14:editId="53B4F87F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65573273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6A304AE" id="Partial Circle 3" o:spid="_x0000_s1026" style="position:absolute;margin-left:273.95pt;margin-top:795.1pt;width:49.2pt;height:36.9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D/bGFm4gAAAA0BAAAPAAAAZHJzL2Rvd25yZXYueG1s TI/BToNAEIbvJr7DZky82QWkKMjSNCaamp7EmnjcsiMQ2VnKblt8e8eTHmf+L/98U65mO4gTTr53 pCBeRCCQGmd6ahXs3p5u7kH4oMnowREq+EYPq+ryotSFcWd6xVMdWsEl5AutoAthLKT0TYdW+4Ub kTj7dJPVgceplWbSZy63g0yiKJNW98QXOj3iY4fNV320CvR77nFTz89+XL9s+2R3iDcfB6Wur+b1 A4iAc/iD4Vef1aFip707kvFiULBM73JGOVjmUQKCkSzNbkHseZVlaQyyKuX/L6ofAAAA//8DAFBL AQItABQABgAIAAAAIQC2gziS/gAAAOEBAAATAAAAAAAAAAAAAAAAAAAAAABbQ29udGVudF9UeXBl c10ueG1sUEsBAi0AFAAGAAgAAAAhADj9If/WAAAAlAEAAAsAAAAAAAAAAAAAAAAALwEAAF9yZWxz Ly5yZWxzUEsBAi0AFAAGAAgAAAAhAPt4ORXRAgAAOgYAAA4AAAAAAAAAAAAAAAAALgIAAGRycy9l Mm9Eb2MueG1sUEsBAi0AFAAGAAgAAAAhAP9sYWb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D11A4E" w14:paraId="4921C529" w14:textId="77777777" w:rsidTr="00D11A4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B18953C" w14:textId="216607AE" w:rsidR="00D11A4E" w:rsidRDefault="00D11A4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5F063BB" w14:textId="2E90FB9A" w:rsidR="00364B24" w:rsidRDefault="00364B24" w:rsidP="00364B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2</w:t>
        <w:tab/>
      </w:r>
    </w:p>
    <w:p w14:paraId="4E9B0F21" w14:textId="77777777" w:rsidR="00364B24" w:rsidRPr="001D3B8C" w:rsidRDefault="00364B24" w:rsidP="00364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74AE962" wp14:editId="0FE84A9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418194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65936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E9272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C8F3E3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E535971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AE962" id="_x0000_s1027" type="#_x0000_t202" style="position:absolute;margin-left:0;margin-top:.4pt;width:238.9pt;height:93.6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os6y/AEAANUDAAAOAAAAZHJzL2Uyb0RvYy54bWysU8tu2zAQvBfoPxC815L8aG3BcpAmTVEg fQBJP4CiKIsoyWVJ2pL79VlSimM0t6I6EFyuOLszO9xeDVqRo3BegqloMcspEYZDI82+oj8f796t KfGBmYYpMKKiJ+Hp1e7tm21vSzGHDlQjHEEQ48veVrQLwZZZ5nknNPMzsMJgsgWnWcDQ7bPGsR7R tcrmef4+68E11gEX3uPp7Ziku4TftoKH723rRSCqothbSKtLax3XbLdl5d4x20k+tcH+oQvNpMGi Z6hbFhg5OPkKSkvuwEMbZhx0Bm0ruUgckE2R/8XmoWNWJC4ojrdnmfz/g+Xfjg/2hyNh+AgDDjCR 8PYe+C9PDNx0zOzFtXPQd4I1WLiIkmW99eV0NUrtSx9B6v4rNDhkdgiQgIbW6agK8iSIjgM4nUUX QyAcDxf5YrHJV5RwzBXFejNfrlMNVj5ft86HzwI0iZuKOpxqgmfHex9iO6x8/iVWM3AnlUqTVYb0 Fd2s5qt04SKjZUDjKakrus7jN1ohsvxkmnQ5MKnGPRZQZqIdmY6cw1APRDaTJlGFGpoT6uBg9Bm+ C9x04P5Q0qPHKup/H5gTlKgvBrXcFMtlNGUKlqsPcwzcZaa+zDDDEaqigZJxexOSkUfK16h5K5Ma L51MLaN3kkiTz6M5L+P018tr3D0BAAD//wMAUEsDBBQABgAIAAAAIQC4mxJZ2gAAAAUBAAAPAAAA ZHJzL2Rvd25yZXYueG1sTI/NTsMwEITvSH0Ha5G4Ubuo0BDiVBWIKxXlR+K2jbdJRLyOYrcJb9/l BLdZzWjm22I9+U6daIhtYAuLuQFFXAXXcm3h/e35OgMVE7LDLjBZ+KEI63J2UWDuwsivdNqlWkkJ xxwtNCn1udaxashjnIeeWLxDGDwmOYdauwFHKfedvjHmTntsWRYa7Omxoep7d/QWPl4OX59Ls62f /G0/hslo9vfa2qvLafMAKtGU/sLwiy/oUArTPhzZRdVZkEeSBaEXb7laidhLKMsWoMtC/6cvzwAA AP//AwBQSwECLQAUAAYACAAAACEAtoM4kv4AAADhAQAAEwAAAAAAAAAAAAAAAAAAAAAAW0NvbnRl bnRfVHlwZXNdLnhtbFBLAQItABQABgAIAAAAIQA4/SH/1gAAAJQBAAALAAAAAAAAAAAAAAAAAC8B AABfcmVscy8ucmVsc1BLAQItABQABgAIAAAAIQA3os6y/AEAANUDAAAOAAAAAAAAAAAAAAAAAC4C AABkcnMvZTJvRG9jLnhtbFBLAQItABQABgAIAAAAIQC4mxJZ2gAAAAUBAAAPAAAAAAAAAAAAAAAA AFYEAABkcnMvZG93bnJldi54bWxQSwUGAAAAAAQABADzAAAAXQUAAAAA " filled="f" stroked="f">
                <v:textbox>
                  <w:txbxContent>
                    <w:p w14:paraId="2F965936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E9272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C8F3E3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E535971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7FE3F39E" w14:textId="77777777" w:rsidTr="00364B24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9134FEB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4EDADA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BE43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EF82F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05FEB7" w14:textId="04684422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83462B" wp14:editId="1027D75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248083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5E721D3" id="Straight Connector 4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C09984E" w14:textId="571B8BB9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37DA1F0" wp14:editId="65BA52E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04488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DAE0E1" id="Straight Connector 1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724E2C5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80B0BCF" wp14:editId="1AD0DE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227383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FA5D05B" id="Straight Connector 6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D1C71E9" w14:textId="5AA9571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9EB96EA" wp14:editId="3E09826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1936634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A7A0EF" id="Partial Circle 3" o:spid="_x0000_s1026" style="position:absolute;margin-left:273pt;margin-top:717.4pt;width:52pt;height:43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DDC5268" wp14:editId="585220F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06457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849377B" id="Straight Connector 5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C7A4FB" wp14:editId="431117B0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763212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C324FB4" id="Straight Connector 7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0FDFE" w14:textId="3626DCD4" w:rsidR="00364B24" w:rsidRDefault="00364B24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2DD6BBB" w14:textId="2B584F8B" w:rsidR="00AB1F53" w:rsidRPr="00364B24" w:rsidRDefault="00AB1F53" w:rsidP="00364B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67FE313" wp14:editId="65A0F3B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38861624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7F2FC93" id="Partial Circle 3" o:spid="_x0000_s1026" style="position:absolute;margin-left:273.7pt;margin-top:793.1pt;width:49.2pt;height:36.9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B1F53" w:rsidRPr="001D3B8C" w14:paraId="67B33B10" w14:textId="77777777" w:rsidTr="00364B24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15E82E" w14:textId="60C752EC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42EF322B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B5DA2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767E999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1D792D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n, bt[20], wt[20], tat[20];</w:t>
            </w:r>
          </w:p>
          <w:p w14:paraId="76284F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float twt = 0, ttat = 0;</w:t>
            </w:r>
          </w:p>
          <w:p w14:paraId="53125A52" w14:textId="481144E2" w:rsidR="00F22800" w:rsidRPr="001D3B8C" w:rsidRDefault="00F22800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25071A6251\n");</w:t>
            </w:r>
          </w:p>
          <w:p w14:paraId="036F063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554F26C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588E96B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7139248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printf("Enter Burst Time for P%d: ", i + 1);</w:t>
            </w:r>
          </w:p>
          <w:p w14:paraId="383B296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&amp;bt[i]);</w:t>
            </w:r>
          </w:p>
          <w:p w14:paraId="50B0570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807254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wt[0] = 0;</w:t>
            </w:r>
          </w:p>
          <w:p w14:paraId="652E9D3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4852213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(i &gt; 0) wt[i] = wt[i - 1] + bt[i - 1];</w:t>
            </w:r>
          </w:p>
          <w:p w14:paraId="11D0495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tat[i] = wt[i] + bt[i];</w:t>
            </w:r>
          </w:p>
          <w:p w14:paraId="7E996D3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twt += wt[i]; ttat += tat[i];</w:t>
            </w:r>
          </w:p>
          <w:p w14:paraId="5EFF80B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AF9CD1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printf("\nProcess\tBT\tWT\tTAT\n");</w:t>
            </w:r>
          </w:p>
          <w:p w14:paraId="2C3CBDD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314B076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printf("P%d\t%d\t%d\t%d\n", i + 1, bt[i], wt[i], tat[i]);</w:t>
            </w:r>
          </w:p>
          <w:p w14:paraId="26685D7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printf("\nAvg WT = %.2f | Avg TAT = %.2f\n", twt / n, ttat / n);</w:t>
            </w:r>
          </w:p>
          <w:p w14:paraId="0CD5ECD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28481A4" w14:textId="05EC4C81" w:rsidR="00610662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E4C750" w14:textId="22C24CBD" w:rsidR="00610662" w:rsidRPr="001D3B8C" w:rsidRDefault="007E5B04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5DD9892" w14:textId="33C24C51" w:rsidR="007E5B04" w:rsidRPr="001D3B8C" w:rsidRDefault="00F22800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FF68EDA" wp14:editId="3B2137C7">
                  <wp:extent cx="3161792" cy="1439186"/>
                  <wp:effectExtent l="0" t="0" r="635" b="8890"/>
                  <wp:docPr id="1181630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6300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838" cy="146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4C186" w14:textId="37425B43" w:rsidR="0031747D" w:rsidRPr="001D3B8C" w:rsidRDefault="00CB3C56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7B3E3BF" wp14:editId="11DA8378">
                  <wp:extent cx="3164205" cy="1550504"/>
                  <wp:effectExtent l="0" t="0" r="0" b="0"/>
                  <wp:docPr id="175050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5017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469" cy="158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AC3B9" w14:textId="5D004FD2" w:rsidR="00610662" w:rsidRPr="001D3B8C" w:rsidRDefault="00CB3C56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00321F9" wp14:editId="1A331347">
                  <wp:extent cx="3164620" cy="1706245"/>
                  <wp:effectExtent l="0" t="0" r="0" b="8255"/>
                  <wp:docPr id="244272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726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319" cy="1736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DD11E" w14:textId="36BDCE29" w:rsidR="00AB1F53" w:rsidRPr="001D3B8C" w:rsidRDefault="00E46B04" w:rsidP="00E46B0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4</w:t>
      </w:r>
    </w:p>
    <w:p w14:paraId="7B7C52D9" w14:textId="77777777" w:rsidR="00C17BAE" w:rsidRPr="001D3B8C" w:rsidRDefault="00C17BAE" w:rsidP="00C17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61FD4F3F" wp14:editId="4DD6084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70281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40EBF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396A122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4B076D6" w14:textId="77777777" w:rsidR="00C17BAE" w:rsidRPr="00437B98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0CBAF49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D4F3F" id="_x0000_s1028" type="#_x0000_t202" style="position:absolute;margin-left:0;margin-top:.4pt;width:238.9pt;height:93.65pt;z-index:251672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fAxz/QEAANUDAAAOAAAAZHJzL2Uyb0RvYy54bWysU9tuGyEQfa/Uf0C813ux3dor4yhNmqpS epHSfgBmWS8qMBSwd9Ovz8A6jtW+Vd0HBMzOmTlnDpur0WhylD4osIxWs5ISaQW0yu4Z/fH97s2K khC5bbkGKxl9lIFebV+/2gyukTX0oFvpCYLY0AyO0T5G1xRFEL00PMzASYvBDrzhEY9+X7SeD4hu dFGX5dtiAN86D0KGgLe3U5BuM37XSRG/dl2QkWhGsbeYV5/XXVqL7YY3e89dr8SpDf4PXRiuLBY9 Q93yyMnBq7+gjBIeAnRxJsAU0HVKyMwB2VTlH2weeu5k5oLiBHeWKfw/WPHl+OC+eRLH9zDiADOJ 4O5B/AzEwk3P7V5eew9DL3mLhaskWTG40JxSk9ShCQlkN3yGFofMDxEy0Nh5k1RBngTRcQCPZ9Hl GInAy3k5n6/LJSUCY1W1WteLVa7Bm+d050P8KMGQtGHU41QzPD/eh5ja4c3zL6mahTuldZ6stmRg dL2slznhImJURONpZRhdlembrJBYfrBtTo5c6WmPBbQ90U5MJ85x3I1EtYzWKTepsIP2EXXwMPkM 3wVuevC/KRnQY4yGXwfuJSX6k0Ut19VikUyZD4vluxoP/jKyu4xwKxCK0UjJtL2J2cgT5WvUvFNZ jZdOTi2jd7JIJ58nc16e818vr3H7BAAA//8DAFBLAwQUAAYACAAAACEAuJsSWdoAAAAFAQAADwAA AGRycy9kb3ducmV2LnhtbEyPzU7DMBCE70h9B2uRuFG7qNAQ4lQViCsV5Ufito23SUS8jmK3CW/f 5QS3Wc1o5ttiPflOnWiIbWALi7kBRVwF13Jt4f3t+ToDFROywy4wWfihCOtydlFg7sLIr3TapVpJ CcccLTQp9bnWsWrIY5yHnli8Qxg8JjmHWrsBRyn3nb4x5k57bFkWGuzpsaHqe3f0Fj5eDl+fS7Ot n/xtP4bJaPb32tqry2nzACrRlP7C8Isv6FAK0z4c2UXVWZBHkgWhF2+5WonYSyjLFqDLQv+nL88A AAD//wMAUEsBAi0AFAAGAAgAAAAhALaDOJL+AAAA4QEAABMAAAAAAAAAAAAAAAAAAAAAAFtDb250 ZW50X1R5cGVzXS54bWxQSwECLQAUAAYACAAAACEAOP0h/9YAAACUAQAACwAAAAAAAAAAAAAAAAAv AQAAX3JlbHMvLnJlbHNQSwECLQAUAAYACAAAACEAAHwMc/0BAADVAwAADgAAAAAAAAAAAAAAAAAu AgAAZHJzL2Uyb0RvYy54bWxQSwECLQAUAAYACAAAACEAuJsSWdoAAAAFAQAADwAAAAAAAAAAAAAA AABXBAAAZHJzL2Rvd25yZXYueG1sUEsFBgAAAAAEAAQA8wAAAF4FAAAAAA== " filled="f" stroked="f">
                <v:textbox>
                  <w:txbxContent>
                    <w:p w14:paraId="52640EBF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396A122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4B076D6" w14:textId="77777777" w:rsidR="00C17BAE" w:rsidRPr="00437B98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0CBAF49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6E0AF3B8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6E35B8" w14:textId="77777777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7A0F8F2F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80517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7FC2C4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6E022D1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int n, at[20], bt[20], time = 0;</w:t>
            </w:r>
          </w:p>
          <w:p w14:paraId="6488F8F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4B50AEF2" w14:textId="7677A39D" w:rsidR="00CB3C56" w:rsidRPr="001D3B8C" w:rsidRDefault="00CB3C56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25071A6251\n");</w:t>
            </w:r>
          </w:p>
          <w:p w14:paraId="75C3F05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</w:t>
            </w:r>
          </w:p>
          <w:p w14:paraId="78E77CC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scanf("%d", &amp;n);</w:t>
            </w:r>
          </w:p>
          <w:p w14:paraId="63AA32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1353295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786584E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</w:t>
            </w:r>
          </w:p>
          <w:p w14:paraId="69A9A39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BF668F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2725CF0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0833C3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if (time &lt; at[i]) time = at[i];</w:t>
            </w:r>
          </w:p>
          <w:p w14:paraId="75A9140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time += bt[i];</w:t>
            </w:r>
          </w:p>
          <w:p w14:paraId="7272C7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time - at[i], wt = tat - bt[i];</w:t>
            </w:r>
          </w:p>
          <w:p w14:paraId="386533C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twt += wt; ttat += tat;</w:t>
            </w:r>
          </w:p>
          <w:p w14:paraId="1D7FB0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time, wt, tat);</w:t>
            </w:r>
          </w:p>
          <w:p w14:paraId="4695D3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7CCFC3B0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499328D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300A34F6" w14:textId="77777777" w:rsidR="00C17BAE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7FAB1616" w14:textId="77777777" w:rsidR="0031747D" w:rsidRPr="001D3B8C" w:rsidRDefault="0031747D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87522E9" w14:textId="100DEF2A" w:rsidR="0031747D" w:rsidRPr="001D3B8C" w:rsidRDefault="00902811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19CD449" wp14:editId="7888A692">
                  <wp:extent cx="3867349" cy="2235315"/>
                  <wp:effectExtent l="0" t="0" r="0" b="0"/>
                  <wp:docPr id="1830246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2460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349" cy="223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93A36" w14:textId="50093531" w:rsidR="0031747D" w:rsidRPr="001D3B8C" w:rsidRDefault="00902811" w:rsidP="007E5B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C4A6E4C" wp14:editId="6BC07FA7">
                  <wp:extent cx="3831985" cy="1800664"/>
                  <wp:effectExtent l="0" t="0" r="0" b="9525"/>
                  <wp:docPr id="1544170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1705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277" cy="183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4CC56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08E802" wp14:editId="1BB9688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156052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9552A6B" id="Straight Connector 4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58FC7B3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2EAACD3" wp14:editId="6FF4E89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4180887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D0A81" id="Straight Connector 1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7ECEA4E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18B4C03" wp14:editId="77EFC543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497042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3CB2C7" id="Straight Connector 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6E588BB" w14:textId="3EE2E089" w:rsidR="00C17BAE" w:rsidRPr="001D3B8C" w:rsidRDefault="00902811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E21577A" wp14:editId="0544374E">
                <wp:simplePos x="0" y="0"/>
                <wp:positionH relativeFrom="margin">
                  <wp:posOffset>3457477</wp:posOffset>
                </wp:positionH>
                <wp:positionV relativeFrom="paragraph">
                  <wp:posOffset>8985543</wp:posOffset>
                </wp:positionV>
                <wp:extent cx="625033" cy="526648"/>
                <wp:effectExtent l="0" t="0" r="22860" b="26035"/>
                <wp:wrapNone/>
                <wp:docPr id="8869862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3B094F8" id="Partial Circle 3" o:spid="_x0000_s1026" style="position:absolute;margin-left:272.25pt;margin-top:707.5pt;width:49.2pt;height:41.4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JL20gIAADoGAAAOAAAAZHJzL2Uyb0RvYy54bWysVElPGzEUvlfqf7B8L7OQhBAxQRGUqhIC VKg4O14ybr3Vdrb++j57Jgsth1L14nlv3v695eJyoxVacR+kNQ2uTkqMuKGWSbNo8Nenmw9jjEIk hhFlDW/wlgd8OX3/7mLtJry2rVWMewROTJisXYPbGN2kKAJtuSbhxDpuQCis1yQC6xcF82QN3rUq 6rIcFWvrmfOW8hDg73UnxNPsXwhO470QgUekGgy5xfz6/M7TW0wvyGThiWsl7dMg/5CFJtJA0L2r axIJWnr5hystqbfBinhCrS6sEJLyXANUU5W/VfPYEsdzLQBOcHuYwv9zS+9Wj+7BAwxrFyYByFTF RnidvpAf2mSwtnuw+CYiCj9H9bA8PcWIgmhYj0aDcQKzOBg7H+InbjVKRIOdTKWQCVndhpihYsgQ DTNB2LcKI6EVIL8iCtXVcFyOqkHfnCO1+litKsfl8PRs1Ift/UICu8ApiLE3UqncZWXQusHnw3oI SROYNaFIBFI71uBgFhgRtYAhptHnRINVkiXr5CcPJL9SHkGGDWbfqz7sC60U+ZqEtlPKoq4Ib5eG 5SxaTthHw1DcOijdwFLglJbmDCPFIXyismYkUv2NJlSsDCB/aGCm4lbxlLkyX7hAkuU+dqX4xTxV 0q0B7Cksxm4ZsjMwSIoCan+jbW+SrHnevjfa741yfGvi3l5LY/u+pNvwWitEp7+DogMgYTG3bPsA 9dpu/YOjNxI6dUtCfCAepg4AgBsW7+ERykI7bE9h1Fr/87X/SR/WEKTQP7gfMEI/lsRDN9VnAwt6 Xg0G6eBkZjA8q4Hxx5L5scQs9ZWFuYI9gOwymfSj2pHCW/0Mp26WooKIGAqxu2HtmavYNRSOJeWz WVaDI+NIvDWPjibnCdU0o0+bZ+Jdv5gRNvrO7m5Nv6DdKh90k6Wxs2W0QsYkPODaM3CggHpxAY/5 rHU4+dNfAAAA//8DAFBLAwQUAAYACAAAACEAK1RLx98AAAANAQAADwAAAGRycy9kb3ducmV2Lnht bEyPQU+EMBCF7yb+h2ZMvBi3LAEUpGzUqHdR74V2KZFOCe2ysL/e2ZN7nPe+vHmv3C12YLOefO9Q wHYTAdPYOtVjJ+D76/3+EZgPEpUcHGoBq/awq66vSlkod8RPPdehYxSCvpACTAhjwblvjbbSb9yo kby9m6wMdE4dV5M8UrgdeBxFGbeyR/pg5KhfjW5/64MV8PaSnuw6mw/3s89PTezqJbtbhbi9WZ6f gAW9hH8YzvWpOlTUqXEHVJ4NAtIkSQklI9mmtIqQLIlzYM1Zyh9y4FXJL1dUfwAAAP//AwBQSwEC LQAUAAYACAAAACEAtoM4kv4AAADhAQAAEwAAAAAAAAAAAAAAAAAAAAAAW0NvbnRlbnRfVHlwZXNd LnhtbFBLAQItABQABgAIAAAAIQA4/SH/1gAAAJQBAAALAAAAAAAAAAAAAAAAAC8BAABfcmVscy8u cmVsc1BLAQItABQABgAIAAAAIQB3ZJL20gIAADoGAAAOAAAAAAAAAAAAAAAAAC4CAABkcnMvZTJv RG9jLnhtbFBLAQItABQABgAIAAAAIQArVEvH3wAAAA0BAAAPAAAAAAAAAAAAAAAAACwFAABkcnMv ZG93bnJldi54bWxQSwUGAAAAAAQABADzAAAAOAYAAAAA 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46F81B1" wp14:editId="12B0165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747226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0990A6D" id="Straight Connector 5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DBD9A48" wp14:editId="2DD48CB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623755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48022C6" id="Straight Connector 7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EBB31F7" w14:textId="3E00258F" w:rsidR="00C17BAE" w:rsidRPr="001D3B8C" w:rsidRDefault="00E46B04" w:rsidP="00E46B04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5</w:t>
      </w:r>
    </w:p>
    <w:p w14:paraId="6E78CE3C" w14:textId="77777777" w:rsidR="00C17BAE" w:rsidRPr="001D3B8C" w:rsidRDefault="00C17BAE" w:rsidP="00C17BAE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2B8CB73A" w14:textId="77777777" w:rsidR="00C17BAE" w:rsidRPr="001D3B8C" w:rsidRDefault="00C17BAE" w:rsidP="00C17B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E26C7BB" wp14:editId="40C931D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9269284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E9F29" id="Partial Circle 3" o:spid="_x0000_s1026" style="position:absolute;margin-left:0;margin-top:786.5pt;width:49.2pt;height:41.45pt;z-index:251678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pvYz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Ib1aFANE5jFwdj5ED9zq1EiGuxkKoVMyOomxAwVQ4Zo mAnCvlcYCa0A+RVRqK6G43JUDfrmHKnVx2pVOS6HH09HfdjeLySwC5yCGHstlcpdVgatG3w2rIeQ NIFZE4pEILVjDQ5mgRFRCxhiGn1ONFglWbJOfvJA8kvlEWTYYPaj6sO+0EqRr0hoO6Us6orwdmlY zqLlhH0yDMWtg9INLAVOaWnOMFIcwicqa0Yi1d9oQsXKAPKHBmYqbhVPmSvzlQskWe5jV4pfzFMl 3RrAnkIXd8uQnYFBUhRQ+xtte5NkzfP2vdF+b5TjWxP39loa2/cl3YbXWiE6/R0UHQAJi7ll23uo 13brHxy9ltCpGxLiPfEwdQAA3LB4B49QFtphewqj1vrn1/4nfVhDkEL/4H7ACP1cEg/dVF8MLOhZ NUjbETMzGJ7WwPhjyfxYYpb60sJcwR5AdplM+lHtSOGtfoJTN0tRQUQMhdjdsPbMZewaCseS8tks q8GRcSTemAdHk/OEaprRx80T8a5fzAgbfWt3t6Zf0G6VD7rJ0tjZMlohYxIecO0ZOFBAvbiAx3zW Opz86S8AAAD//wMAUEsDBBQABgAIAAAAIQBG8i5g4AAAAAkBAAAPAAAAZHJzL2Rvd25yZXYueG1s TI/NTsMwEITvSLyDtUjcqM1PShviVIiqB8QBSJG4uvE2ibDXIXabwNOznOC2O7Oa/aZYTd6JIw6x C6ThcqZAINXBdtRoeNtuLhYgYjJkjQuEGr4wwqo8PSlMbsNIr3isUiM4hGJuNLQp9bmUsW7RmzgL PRJ7+zB4k3gdGmkHM3K4d/JKqbn0piP+0JoeH1qsP6qD1+Be2sdN9fStpvFdrdfbz7h/VlHr87Pp /g5Ewin9HcMvPqNDyUy7cCAbhdPARRKr2e01T+wvFzcgdqzMs2wJsizk/wblDwAAAP//AwBQSwEC LQAUAAYACAAAACEAtoM4kv4AAADhAQAAEwAAAAAAAAAAAAAAAAAAAAAAW0NvbnRlbnRfVHlwZXNd LnhtbFBLAQItABQABgAIAAAAIQA4/SH/1gAAAJQBAAALAAAAAAAAAAAAAAAAAC8BAABfcmVscy8u cmVsc1BLAQItABQABgAIAAAAIQCepvYz0QIAADoGAAAOAAAAAAAAAAAAAAAAAC4CAABkcnMvZTJv RG9jLnhtbFBLAQItABQABgAIAAAAIQBG8i5g4AAAAAkBAAAPAAAAAAAAAAAAAAAAACsFAABkcnMv ZG93bnJldi54bWxQSwUGAAAAAAQABADzAAAAOAYAAAAA 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424F0ABB" w14:textId="77777777" w:rsidTr="0081235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05E0768" w14:textId="39C6E914" w:rsidR="00426889" w:rsidRPr="001D3B8C" w:rsidRDefault="00902811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E87650" wp14:editId="377976E2">
                  <wp:extent cx="4001161" cy="2215662"/>
                  <wp:effectExtent l="0" t="0" r="0" b="0"/>
                  <wp:docPr id="343762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621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629" cy="222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B7BA0" w14:textId="21FCCC71" w:rsidR="00C17BAE" w:rsidRPr="001D3B8C" w:rsidRDefault="00EA2700" w:rsidP="00E46B04">
      <w:pPr>
        <w:tabs>
          <w:tab w:val="left" w:pos="410"/>
          <w:tab w:val="center" w:pos="5953"/>
          <w:tab w:val="left" w:pos="8596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6</w:t>
        <w:tab/>
        <w:t xml:space="preserve">        </w:t>
      </w:r>
      <w:bookmarkStart w:id="2" w:name="TemplateEnd"/>
      <w:bookmarkEnd w:id="2"/>
    </w:p>
    <w:p w14:paraId="69A2A534" w14:textId="77777777" w:rsidR="00EA2700" w:rsidRPr="001D3B8C" w:rsidRDefault="00EA2700" w:rsidP="00EA27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50B074C" wp14:editId="6323B99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2971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8A43E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D19C57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36789D3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1F43C8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B074C" id="_x0000_s1029" type="#_x0000_t202" style="position:absolute;margin-left:0;margin-top:.4pt;width:238.9pt;height:93.6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y2KF/QEAANUDAAAOAAAAZHJzL2Uyb0RvYy54bWysU8tu2zAQvBfoPxC815L8aG3BcpAmTVEg fQBJP4CiKIsoyWVJ2pL79VlSimM0t6I6ECRXO7szO9xeDVqRo3BegqloMcspEYZDI82+oj8f796t KfGBmYYpMKKiJ+Hp1e7tm21vSzGHDlQjHEEQ48veVrQLwZZZ5nknNPMzsMJgsAWnWcCj22eNYz2i a5XN8/x91oNrrAMuvMfb2zFIdwm/bQUP39vWi0BURbG3kFaX1jqu2W7Lyr1jtpN8aoP9QxeaSYNF z1C3LDBycPIVlJbcgYc2zDjoDNpWcpE4IJsi/4vNQ8esSFxQHG/PMvn/B8u/HR/sD0fC8BEGHGAi 4e098F+eGLjpmNmLa+eg7wRrsHARJct668spNUrtSx9B6v4rNDhkdgiQgIbW6agK8iSIjgM4nUUX QyAcLxf5YrHJV5RwjBXFejNfrlMNVj6nW+fDZwGaxE1FHU41wbPjvQ+xHVY+/xKrGbiTSqXJKkP6 im5W81VKuIhoGdB4SuqKrvP4jVaILD+ZJiUHJtW4xwLKTLQj05FzGOqByAYpxNyoQg3NCXVwMPoM 3wVuOnB/KOnRYxX1vw/MCUrUF4NaborlMpoyHZarD3M8uMtIfRlhhiNURQMl4/YmJCOPlK9R81Ym NV46mVpG7ySRJp9Hc16e018vr3H3BAAA//8DAFBLAwQUAAYACAAAACEAuJsSWdoAAAAFAQAADwAA AGRycy9kb3ducmV2LnhtbEyPzU7DMBCE70h9B2uRuFG7qNAQ4lQViCsV5Ufito23SUS8jmK3CW/f 5QS3Wc1o5ttiPflOnWiIbWALi7kBRVwF13Jt4f3t+ToDFROywy4wWfihCOtydlFg7sLIr3TapVpJ CcccLTQp9bnWsWrIY5yHnli8Qxg8JjmHWrsBRyn3nb4x5k57bFkWGuzpsaHqe3f0Fj5eDl+fS7Ot n/xtP4bJaPb32tqry2nzACrRlP7C8Isv6FAK0z4c2UXVWZBHkgWhF2+5WonYSyjLFqDLQv+nL88A AAD//wMAUEsBAi0AFAAGAAgAAAAhALaDOJL+AAAA4QEAABMAAAAAAAAAAAAAAAAAAAAAAFtDb250 ZW50X1R5cGVzXS54bWxQSwECLQAUAAYACAAAACEAOP0h/9YAAACUAQAACwAAAAAAAAAAAAAAAAAv AQAAX3JlbHMvLnJlbHNQSwECLQAUAAYACAAAACEA0stihf0BAADVAwAADgAAAAAAAAAAAAAAAAAu AgAAZHJzL2Uyb0RvYy54bWxQSwECLQAUAAYACAAAACEAuJsSWdoAAAAFAQAADwAAAAAAAAAAAAAA AABXBAAAZHJzL2Rvd25yZXYueG1sUEsFBgAAAAAEAAQA8wAAAF4FAAAAAA== " filled="f" stroked="f">
                <v:textbox>
                  <w:txbxContent>
                    <w:p w14:paraId="2648A43E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D19C57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36789D3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1F43C8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457AEF17" w14:textId="77777777" w:rsidTr="00364B24">
        <w:trPr>
          <w:trHeight w:val="14203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4854A47" w14:textId="1B387D0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SJF scheduling algorithm A. Non-preemptive B. Preemptive</w:t>
            </w:r>
          </w:p>
          <w:p w14:paraId="7312E8E7" w14:textId="01C84AF6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377DE30D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891340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5855CFD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</w:t>
            </w:r>
          </w:p>
          <w:p w14:paraId="584D201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Initialize current_time = 0 and mark all processes as unvisited.</w:t>
            </w:r>
          </w:p>
          <w:p w14:paraId="21D4E5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7F735779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the arrived process (AT ≤ current_time) with the smallest Burst Time (BT).</w:t>
            </w:r>
          </w:p>
          <w:p w14:paraId="06EFAFFA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 process has arrived, increase current_time by 1.</w:t>
            </w:r>
          </w:p>
          <w:p w14:paraId="343EB66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64E86A2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433E3B9B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45817B6E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136907C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3F5CF8F9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the Average Waiting Time (AWT) and Average Turnaround Time (ATAT).</w:t>
            </w:r>
          </w:p>
          <w:p w14:paraId="6CC836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4136764" w14:textId="57DE03B7" w:rsidR="009569AF" w:rsidRPr="001D3B8C" w:rsidRDefault="009569AF" w:rsidP="007D6014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CDA2C8D" w14:textId="24AF4442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58EC1269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DD1CAA3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457A23D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Remaining Time (RT) = BT for each process.</w:t>
            </w:r>
          </w:p>
          <w:p w14:paraId="20F7BB87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AE1FAD0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2A5FF66C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smallest Remaining Time (RT).</w:t>
            </w:r>
          </w:p>
          <w:p w14:paraId="3E7D668D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BD3F67A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DA39C8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48B9E5B4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1EADF65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12D15509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3B7E86E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10E317C0" w14:textId="12BDDC9B" w:rsidR="009569AF" w:rsidRPr="001D3B8C" w:rsidRDefault="00C63E0E" w:rsidP="007D6014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1FA8B44D" w14:textId="77777777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  <w:p w14:paraId="2619C3D8" w14:textId="43C2310A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183312FC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948F0E" wp14:editId="1A40EF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012983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4AAC604" id="Straight Connector 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6C07EA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3CF5C6" wp14:editId="65AD866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45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D5064E4" id="Straight Connector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1D7888F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09A5E2" wp14:editId="062DBD1A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23820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A7B3F90" id="Straight Connector 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42AD6AD" w14:textId="5744B824" w:rsidR="00EA2700" w:rsidRPr="001D3B8C" w:rsidRDefault="00364B24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E116DA" wp14:editId="0621EDCC">
                <wp:simplePos x="0" y="0"/>
                <wp:positionH relativeFrom="margin">
                  <wp:posOffset>3456305</wp:posOffset>
                </wp:positionH>
                <wp:positionV relativeFrom="paragraph">
                  <wp:posOffset>9176867</wp:posOffset>
                </wp:positionV>
                <wp:extent cx="625033" cy="526648"/>
                <wp:effectExtent l="0" t="0" r="22860" b="26035"/>
                <wp:wrapNone/>
                <wp:docPr id="20183688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DE3DE91" id="Partial Circle 3" o:spid="_x0000_s1026" style="position:absolute;margin-left:272.15pt;margin-top:722.6pt;width:49.2pt;height:41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JL20gIAADoGAAAOAAAAZHJzL2Uyb0RvYy54bWysVElPGzEUvlfqf7B8L7OQhBAxQRGUqhIC VKg4O14ybr3Vdrb++j57Jgsth1L14nlv3v695eJyoxVacR+kNQ2uTkqMuKGWSbNo8Nenmw9jjEIk hhFlDW/wlgd8OX3/7mLtJry2rVWMewROTJisXYPbGN2kKAJtuSbhxDpuQCis1yQC6xcF82QN3rUq 6rIcFWvrmfOW8hDg73UnxNPsXwhO470QgUekGgy5xfz6/M7TW0wvyGThiWsl7dMg/5CFJtJA0L2r axIJWnr5hystqbfBinhCrS6sEJLyXANUU5W/VfPYEsdzLQBOcHuYwv9zS+9Wj+7BAwxrFyYByFTF RnidvpAf2mSwtnuw+CYiCj9H9bA8PcWIgmhYj0aDcQKzOBg7H+InbjVKRIOdTKWQCVndhpihYsgQ DTNB2LcKI6EVIL8iCtXVcFyOqkHfnCO1+litKsfl8PRs1Ift/UICu8ApiLE3UqncZWXQusHnw3oI SROYNaFIBFI71uBgFhgRtYAhptHnRINVkiXr5CcPJL9SHkGGDWbfqz7sC60U+ZqEtlPKoq4Ib5eG 5SxaTthHw1DcOijdwFLglJbmDCPFIXyismYkUv2NJlSsDCB/aGCm4lbxlLkyX7hAkuU+dqX4xTxV 0q0B7Cksxm4ZsjMwSIoCan+jbW+SrHnevjfa741yfGvi3l5LY/u+pNvwWitEp7+DogMgYTG3bPsA 9dpu/YOjNxI6dUtCfCAepg4AgBsW7+ERykI7bE9h1Fr/87X/SR/WEKTQP7gfMEI/lsRDN9VnAwt6 Xg0G6eBkZjA8q4Hxx5L5scQs9ZWFuYI9gOwymfSj2pHCW/0Mp26WooKIGAqxu2HtmavYNRSOJeWz WVaDI+NIvDWPjibnCdU0o0+bZ+Jdv5gRNvrO7m5Nv6DdKh90k6Wxs2W0QsYkPODaM3CggHpxAY/5 rHU4+dNfAAAA//8DAFBLAwQUAAYACAAAACEANIUN9uAAAAANAQAADwAAAGRycy9kb3ducmV2Lnht bEyPQU7DMBBF90jcwRokNog6NU4oIU4FCLontHsnduOI2I5iN016eoYVLGf+0583xXa2PZn0GDrv BKxXCRDtGq861wrYf33cb4CEKJ2SvXdawKIDbMvrq0Lmyp/dp56q2BIscSGXAkyMQ05paIy2Mqz8 oB1mRz9aGXEcW6pGecZy21OWJBm1snN4wchBvxndfFcnK+D9Nb3YZTI7fzg+XWrmqzm7W4S4vZlf noFEPcc/GH71UR1KdKr9yalAegEp5w+IYsB5yoAgknH2CKTGVco2a6BlQf9/Uf4AAAD//wMAUEsB Ai0AFAAGAAgAAAAhALaDOJL+AAAA4QEAABMAAAAAAAAAAAAAAAAAAAAAAFtDb250ZW50X1R5cGVz XS54bWxQSwECLQAUAAYACAAAACEAOP0h/9YAAACUAQAACwAAAAAAAAAAAAAAAAAvAQAAX3JlbHMv LnJlbHNQSwECLQAUAAYACAAAACEAd2SS9tICAAA6BgAADgAAAAAAAAAAAAAAAAAuAgAAZHJzL2Uy b0RvYy54bWxQSwECLQAUAAYACAAAACEANIUN9uAAAAANAQAADwAAAAAAAAAAAAAAAAAsBQAAZHJz L2Rvd25yZXYueG1sUEsFBgAAAAAEAAQA8wAAADkGAAAAAA== 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BC3470" wp14:editId="1D45931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7150822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4431DA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F4A5F4" wp14:editId="058F415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823237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5F8975" id="Straight Connector 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0DDF6FB" w14:textId="77777777" w:rsidR="00F30938" w:rsidRDefault="00E46B04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ab/>
        <w:t>7</w:t>
        <w:tab/>
        <w:tab/>
      </w:r>
    </w:p>
    <w:p w14:paraId="6A7A831C" w14:textId="706DB39F" w:rsidR="00364B24" w:rsidRDefault="00F30938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94ACD09" wp14:editId="67A1A7D5">
                <wp:simplePos x="0" y="0"/>
                <wp:positionH relativeFrom="margin">
                  <wp:posOffset>3462020</wp:posOffset>
                </wp:positionH>
                <wp:positionV relativeFrom="paragraph">
                  <wp:posOffset>10113949</wp:posOffset>
                </wp:positionV>
                <wp:extent cx="660400" cy="546100"/>
                <wp:effectExtent l="0" t="0" r="25400" b="25400"/>
                <wp:wrapNone/>
                <wp:docPr id="16243634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4C7D762" id="Partial Circle 3" o:spid="_x0000_s1026" style="position:absolute;margin-left:272.6pt;margin-top:796.35pt;width:52pt;height:43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B3qmq44QAAAA0BAAAPAAAAZHJzL2Rvd25yZXYueG1s TI9BT4NAEIXvJv6HzZh4swtYoCBLY0zVeGzVpN627AhEdpaw2xb/veNJj/PelzfvVevZDuKEk+8d KYgXEQikxpmeWgVvr483KxA+aDJ6cIQKvtHDur68qHRp3Jm2eNqFVnAI+VIr6EIYSyl906HVfuFG JPY+3WR14HNqpZn0mcPtIJMoyqTVPfGHTo/40GHztTtaBdtnfH/Sey+Ll6j4wDjezLf7jVLXV/P9 HYiAc/iD4bc+V4eaOx3ckYwXg4J0mSaMspEWSQ6CkWxZsHRgKctXOci6kv9X1D8AAAD//wMAUEsB Ai0AFAAGAAgAAAAhALaDOJL+AAAA4QEAABMAAAAAAAAAAAAAAAAAAAAAAFtDb250ZW50X1R5cGVz XS54bWxQSwECLQAUAAYACAAAACEAOP0h/9YAAACUAQAACwAAAAAAAAAAAAAAAAAvAQAAX3JlbHMv LnJlbHNQSwECLQAUAAYACAAAACEAMO9XgtECAAA6BgAADgAAAAAAAAAAAAAAAAAuAgAAZHJzL2Uy b0RvYy54bWxQSwECLQAUAAYACAAAACEAd6pquOEAAAANAQAADwAAAAAAAAAAAAAAAAArBQAAZHJz L2Rvd25yZXYueG1sUEsFBgAAAAAEAAQA8wAAADkGAAAAAA==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364B24" w14:paraId="47EC38B8" w14:textId="77777777" w:rsidTr="00F30938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CB5723C" w14:textId="2E222EE4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C48CB47" w14:textId="73B04DC2" w:rsidR="00364B24" w:rsidRDefault="00364B24" w:rsidP="00F30938">
      <w:pPr>
        <w:tabs>
          <w:tab w:val="left" w:pos="510"/>
          <w:tab w:val="center" w:pos="5953"/>
          <w:tab w:val="left" w:pos="6234"/>
          <w:tab w:val="left" w:pos="920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8</w:t>
        <w:tab/>
        <w:tab/>
      </w:r>
    </w:p>
    <w:p w14:paraId="1FAB33DE" w14:textId="77777777" w:rsidR="00364B24" w:rsidRPr="001D3B8C" w:rsidRDefault="00364B24" w:rsidP="00364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0B7558E" wp14:editId="3459DC1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1234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472CF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4D5174A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DEB2C2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0AA05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7558E" id="_x0000_s1030" type="#_x0000_t202" style="position:absolute;margin-left:0;margin-top:.4pt;width:238.9pt;height:93.65pt;z-index:2517616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xvgr/gEAANUDAAAOAAAAZHJzL2Uyb0RvYy54bWysU9uO2yAQfa/Uf0C8N7ZzaRMrZLXd7VaV thdptx9AMI5RgaFAYqdfvwPOZqPuW1U/IGA8Z+acOayvBqPJQfqgwDJaTUpKpBXQKLtj9Ofj3bsl JSFy23ANVjJ6lIFebd6+WfeullPoQDfSEwSxoe4do12Mri6KIDppeJiAkxaDLXjDIx79rmg87xHd 6GJalu+LHnzjPAgZAt7ejkG6yfhtK0X83rZBRqIZxd5iXn1et2ktNmte7zx3nRKnNvg/dGG4slj0 DHXLIyd7r15BGSU8BGjjRIApoG2VkJkDsqnKv9g8dNzJzAXFCe4sU/h/sOLb4cH98CQOH2HAAWYS wd2D+BWIhZuO25289h76TvIGC1dJsqJ3oT6lJqlDHRLItv8KDQ6Z7yNkoKH1JqmCPAmi4wCOZ9Hl EInAy1k5m63KBSUCY1W1XE3ny1yD18/pzof4WYIhacOox6lmeH64DzG1w+vnX1I1C3dK6zxZbUnP 6GoxXeSEi4hREY2nlWF0WaZvtEJi+ck2OTlypcc9FtD2RDsxHTnHYTsQ1TA6T7lJhS00R9TBw+gz fBe46cD/oaRHjzEafu+5l5ToLxa1XFXzeTJlPswXH6Z48JeR7WWEW4FQjEZKxu1NzEYeKV+j5q3K arx0cmoZvZNFOvk8mfPynP96eY2bJwA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C/G+Cv+AQAA1Q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09A472CF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4D5174A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DEB2C2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0AA05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30C97AEE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5F193A9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BA5CDD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9530A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38EC8" w14:textId="66AED0E2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7DC212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5C237B" wp14:editId="47CA257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030196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FDDB8E" id="Straight Connector 4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F8AFC90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0B07FD" wp14:editId="0F3E47A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711449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1E3634" id="Straight Connector 1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5207F9DA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34ED9B5" wp14:editId="6302D602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1118621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B3CBA6" id="Straight Connector 6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708FC5C" w14:textId="7CFAE84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ED90215" wp14:editId="40ADE627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431455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56D20B6" id="Partial Circle 3" o:spid="_x0000_s1026" style="position:absolute;margin-left:273pt;margin-top:717.4pt;width:52pt;height:43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46D08A5" wp14:editId="05F16A5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0914509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76BFA51" id="Straight Connector 5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988B777" wp14:editId="2CF3046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3233479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7329049" id="Straight Connector 7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71FA1" w14:textId="251F74E6" w:rsidR="00364B24" w:rsidRPr="00364B24" w:rsidRDefault="00364B24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t>9</w:t>
      </w:r>
      <w:r>
        <w:rPr>
          <w:rStyle w:val="PageNumber"/>
          <w:rFonts w:ascii="Times New Roman" w:hAnsi="Times New Roman" w:cs="Times New Roman"/>
        </w:rPr>
        <w:br w:type="page"/>
      </w:r>
    </w:p>
    <w:p w14:paraId="4785FB5B" w14:textId="66A861D3" w:rsidR="00EA2700" w:rsidRPr="001D3B8C" w:rsidRDefault="00F30938" w:rsidP="00EA2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7DF7B50" wp14:editId="00E3F1E9">
                <wp:simplePos x="0" y="0"/>
                <wp:positionH relativeFrom="margin">
                  <wp:posOffset>3490316</wp:posOffset>
                </wp:positionH>
                <wp:positionV relativeFrom="paragraph">
                  <wp:posOffset>10111421</wp:posOffset>
                </wp:positionV>
                <wp:extent cx="625033" cy="526648"/>
                <wp:effectExtent l="0" t="0" r="22860" b="26035"/>
                <wp:wrapNone/>
                <wp:docPr id="9477321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EA990D" id="Partial Circle 3" o:spid="_x0000_s1026" style="position:absolute;margin-left:274.85pt;margin-top:796.15pt;width:49.2pt;height:41.4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JL20gIAADoGAAAOAAAAZHJzL2Uyb0RvYy54bWysVElPGzEUvlfqf7B8L7OQhBAxQRGUqhIC VKg4O14ybr3Vdrb++j57Jgsth1L14nlv3v695eJyoxVacR+kNQ2uTkqMuKGWSbNo8Nenmw9jjEIk hhFlDW/wlgd8OX3/7mLtJry2rVWMewROTJisXYPbGN2kKAJtuSbhxDpuQCis1yQC6xcF82QN3rUq 6rIcFWvrmfOW8hDg73UnxNPsXwhO470QgUekGgy5xfz6/M7TW0wvyGThiWsl7dMg/5CFJtJA0L2r axIJWnr5hystqbfBinhCrS6sEJLyXANUU5W/VfPYEsdzLQBOcHuYwv9zS+9Wj+7BAwxrFyYByFTF RnidvpAf2mSwtnuw+CYiCj9H9bA8PcWIgmhYj0aDcQKzOBg7H+InbjVKRIOdTKWQCVndhpihYsgQ DTNB2LcKI6EVIL8iCtXVcFyOqkHfnCO1+litKsfl8PRs1Ift/UICu8ApiLE3UqncZWXQusHnw3oI SROYNaFIBFI71uBgFhgRtYAhptHnRINVkiXr5CcPJL9SHkGGDWbfqz7sC60U+ZqEtlPKoq4Ib5eG 5SxaTthHw1DcOijdwFLglJbmDCPFIXyismYkUv2NJlSsDCB/aGCm4lbxlLkyX7hAkuU+dqX4xTxV 0q0B7Cksxm4ZsjMwSIoCan+jbW+SrHnevjfa741yfGvi3l5LY/u+pNvwWitEp7+DogMgYTG3bPsA 9dpu/YOjNxI6dUtCfCAepg4AgBsW7+ERykI7bE9h1Fr/87X/SR/WEKTQP7gfMEI/lsRDN9VnAwt6 Xg0G6eBkZjA8q4Hxx5L5scQs9ZWFuYI9gOwymfSj2pHCW/0Mp26WooKIGAqxu2HtmavYNRSOJeWz WVaDI+NIvDWPjibnCdU0o0+bZ+Jdv5gRNvrO7m5Nv6DdKh90k6Wxs2W0QsYkPODaM3CggHpxAY/5 rHU4+dNfAAAA//8DAFBLAwQUAAYACAAAACEAFWnrXOAAAAANAQAADwAAAGRycy9kb3ducmV2Lnht bEyPwU6EMBCG7ya+QzMmXoxbFhd2QcpGje5d1HuhXUqkU0K7LOzTO570OPN/+eebYj/bnk169J1D AetVBExj41SHrYDPj7f7HTAfJCrZO9QCFu1hX15fFTJX7ozveqpCy6gEfS4FmBCGnHPfGG2lX7lB I2VHN1oZaBxbrkZ5pnLb8ziKUm5lh3TByEG/GN18Vycr4PU5udhlMgf3dcwudeyqOb1bhLi9mZ8e gQU9hz8YfvVJHUpyqt0JlWe9gGSTbQmlIMniB2CEpJvdGlhNq3SbxMDLgv//ovwBAAD//wMAUEsB Ai0AFAAGAAgAAAAhALaDOJL+AAAA4QEAABMAAAAAAAAAAAAAAAAAAAAAAFtDb250ZW50X1R5cGVz XS54bWxQSwECLQAUAAYACAAAACEAOP0h/9YAAACUAQAACwAAAAAAAAAAAAAAAAAvAQAAX3JlbHMv LnJlbHNQSwECLQAUAAYACAAAACEAd2SS9tICAAA6BgAADgAAAAAAAAAAAAAAAAAuAgAAZHJzL2Uy b0RvYy54bWxQSwECLQAUAAYACAAAACEAFWnrXOAAAAANAQAADwAAAAAAAAAAAAAAAAAsBQAAZHJz L2Rvd25yZXYueG1sUEsFBgAAAAAEAAQA8wAAADkGAAAAAA== 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3C8BC7A3" w14:textId="77777777" w:rsidTr="00364B24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567064D" w14:textId="3B343BE3" w:rsidR="00C63E0E" w:rsidRPr="001D3B8C" w:rsidRDefault="00C63E0E" w:rsidP="00C63E0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4C6975DD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2D69353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82BD0E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03FB12A8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25071A6251\n");</w:t>
            </w:r>
          </w:p>
          <w:p w14:paraId="5207627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n, p[10], at[10], bt[10], ct[10], tat[10], wt[10], vis[10]={0}, cur=0, done=0;</w:t>
            </w:r>
          </w:p>
          <w:p w14:paraId="005A3CB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float twt=0, ttat=0;</w:t>
            </w:r>
          </w:p>
          <w:p w14:paraId="20D8E4A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 scanf("%d", &amp;n);</w:t>
            </w:r>
          </w:p>
          <w:p w14:paraId="3BC85A7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for(int i=0; i&lt;n; i++) { p[i]=i+1; printf("Enter Arrival Time and Burst Time for P%d: ", i+1); scanf("%d%d", &amp;at[i], &amp;bt[i]); }</w:t>
            </w:r>
          </w:p>
          <w:p w14:paraId="10429AB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while(done &lt; n) {</w:t>
            </w:r>
          </w:p>
          <w:p w14:paraId="6636F78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idx = -1, min_bt = 1e9;</w:t>
            </w:r>
          </w:p>
          <w:p w14:paraId="65C3296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for(int i=0; i&lt;n; i++)</w:t>
            </w:r>
          </w:p>
          <w:p w14:paraId="0B18E83C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if(at[i] &lt;= cur &amp;&amp; !vis[i] &amp;&amp; bt[i] &lt; min_bt) { min_bt = bt[i]; idx = i; }</w:t>
            </w:r>
          </w:p>
          <w:p w14:paraId="5591EAA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if(idx == -1) cur++;</w:t>
            </w:r>
          </w:p>
          <w:p w14:paraId="59E43D5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{</w:t>
            </w:r>
          </w:p>
          <w:p w14:paraId="24114A28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cur += bt[idx]; ct[idx] = cur; tat[idx] = ct[idx] - at[idx];</w:t>
            </w:r>
          </w:p>
          <w:p w14:paraId="4656B26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wt[idx] = tat[idx] - bt[idx]; twt += wt[idx]; ttat += tat[idx]; vis[idx] = 1; done++;</w:t>
            </w:r>
          </w:p>
          <w:p w14:paraId="0707EDE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63E2C0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A2CE1F7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printf("\nProcess\tAT\tBT\tCT\tWT\tTAT\n");</w:t>
            </w:r>
          </w:p>
          <w:p w14:paraId="16E5822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for(int i=0; i&lt;n; i++) printf("P%d\t%d\t%d\t%d\t%d\t%d\n", p[i], at[i], bt[i], ct[i], wt[i], tat[i]);</w:t>
            </w:r>
          </w:p>
          <w:p w14:paraId="7DBE8ED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printf("\nAverage Waiting Time = %.2f\nAverage Turnaround Time = %.2f\n", twt/n, ttat/n);</w:t>
            </w:r>
          </w:p>
          <w:p w14:paraId="0AB87C90" w14:textId="14B36DEB" w:rsidR="00EA2700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0;}</w:t>
            </w:r>
          </w:p>
          <w:p w14:paraId="7DFA288A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9C2EA1A" w14:textId="77777777" w:rsidR="00C63E0E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92BFB40" wp14:editId="5DD273F1">
                  <wp:extent cx="3175338" cy="1464097"/>
                  <wp:effectExtent l="0" t="0" r="6350" b="3175"/>
                  <wp:docPr id="954697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6970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721" cy="1489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14758" w14:textId="77777777" w:rsidR="005F323C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0B23E45" wp14:editId="26987283">
                  <wp:extent cx="3176270" cy="1590951"/>
                  <wp:effectExtent l="0" t="0" r="5080" b="9525"/>
                  <wp:docPr id="1937437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4370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998" cy="161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8BEC7" w14:textId="0ACC69E6" w:rsidR="005F323C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8957B7" wp14:editId="7895B437">
                  <wp:extent cx="3175000" cy="1527175"/>
                  <wp:effectExtent l="0" t="0" r="6350" b="0"/>
                  <wp:docPr id="372414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141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838" cy="1561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68F0E" w14:textId="7FF49FEE" w:rsidR="00EA2700" w:rsidRPr="001D3B8C" w:rsidRDefault="00E46B04" w:rsidP="00E46B04">
      <w:pPr>
        <w:tabs>
          <w:tab w:val="left" w:pos="24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10</w:t>
      </w:r>
    </w:p>
    <w:p w14:paraId="345AF9EF" w14:textId="77777777" w:rsidR="00EA2700" w:rsidRPr="001D3B8C" w:rsidRDefault="00EA2700" w:rsidP="00EA27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CC9C63D" wp14:editId="03C6DF57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3520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E99C5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BDEFD6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9A6B357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3AFF33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9C63D" id="_x0000_s1031" type="#_x0000_t202" style="position:absolute;margin-left:0;margin-top:.4pt;width:238.9pt;height:93.6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cZbd/gEAANUDAAAOAAAAZHJzL2Uyb0RvYy54bWysU9uO2yAQfa/Uf0C8N7ZzaRMrZLXd7VaV thdptx9AMI5RgaFAYqdfvwPOZqPuW1U/IGA8Z+acOayvBqPJQfqgwDJaTUpKpBXQKLtj9Ofj3bsl JSFy23ANVjJ6lIFebd6+WfeullPoQDfSEwSxoe4do12Mri6KIDppeJiAkxaDLXjDIx79rmg87xHd 6GJalu+LHnzjPAgZAt7ejkG6yfhtK0X83rZBRqIZxd5iXn1et2ktNmte7zx3nRKnNvg/dGG4slj0 DHXLIyd7r15BGSU8BGjjRIApoG2VkJkDsqnKv9g8dNzJzAXFCe4sU/h/sOLb4cH98CQOH2HAAWYS wd2D+BWIhZuO25289h76TvIGC1dJsqJ3oT6lJqlDHRLItv8KDQ6Z7yNkoKH1JqmCPAmi4wCOZ9Hl EInAy1k5m63KBSUCY1W1XE3ny1yD18/pzof4WYIhacOox6lmeH64DzG1w+vnX1I1C3dK6zxZbUnP 6GoxXeSEi4hREY2nlWF0WaZvtEJi+ck2OTlypcc9FtD2RDsxHTnHYTsQ1TC6SLlJhS00R9TBw+gz fBe46cD/oaRHjzEafu+5l5ToLxa1XFXzeTJlPswXH6Z48JeR7WWEW4FQjEZKxu1NzEYeKV+j5q3K arx0cmoZvZNFOvk8mfPynP96eY2bJwA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P1xlt3+AQAA1Q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2ADE99C5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BDEFD6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9A6B357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3AFF33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6E83875D" w14:textId="77777777" w:rsidTr="00F30938">
        <w:trPr>
          <w:trHeight w:val="14195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217D0FB" w14:textId="5AF3123F" w:rsidR="005F323C" w:rsidRPr="001D3B8C" w:rsidRDefault="005F323C" w:rsidP="005F32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56B8E933" w14:textId="77777777" w:rsidR="005F323C" w:rsidRPr="001D3B8C" w:rsidRDefault="005F323C" w:rsidP="005F32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B97123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2DA391A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771808FC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25071A6251\n");</w:t>
            </w:r>
          </w:p>
          <w:p w14:paraId="701DB0C4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rt[10], ct[10], done = 0, time = 0, min_rt, idx;</w:t>
            </w:r>
          </w:p>
          <w:p w14:paraId="3E134DE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05A09D1E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7DB8479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219F2E7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72C6778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</w:t>
            </w:r>
          </w:p>
          <w:p w14:paraId="42E3556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64FF31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642E56D5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min_rt = 1e9; idx = -1;</w:t>
            </w:r>
          </w:p>
          <w:p w14:paraId="60C6052A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</w:t>
            </w:r>
          </w:p>
          <w:p w14:paraId="27C109A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 &amp;&amp; rt[i] &lt; min_rt) { min_rt = rt[i]; idx = i; }</w:t>
            </w:r>
          </w:p>
          <w:p w14:paraId="339C2D0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if (idx == -1) { time++; continue; }</w:t>
            </w:r>
          </w:p>
          <w:p w14:paraId="097730F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rt[idx]--; time++;</w:t>
            </w:r>
          </w:p>
          <w:p w14:paraId="3C9E570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if (rt[idx] == 0) { done++; ct[idx] = time; }</w:t>
            </w:r>
          </w:p>
          <w:p w14:paraId="217CDB6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DFA5CB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18C4490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3D31616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</w:t>
            </w:r>
          </w:p>
          <w:p w14:paraId="2A71EB62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twt += wt; ttat += tat;</w:t>
            </w:r>
          </w:p>
          <w:p w14:paraId="6F5FCEF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</w:t>
            </w:r>
          </w:p>
          <w:p w14:paraId="4993B4B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287D7EC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7073489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14D6AFB" w14:textId="11B5544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2820320D" w14:textId="77777777" w:rsidR="00EA2700" w:rsidRPr="001D3B8C" w:rsidRDefault="00A34110" w:rsidP="00E82C1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4CEE002B" w14:textId="77777777" w:rsidR="00A34110" w:rsidRPr="001D3B8C" w:rsidRDefault="00CC4B41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C7E6C50" wp14:editId="13B30512">
                  <wp:extent cx="2875339" cy="1304290"/>
                  <wp:effectExtent l="0" t="0" r="1270" b="0"/>
                  <wp:docPr id="100307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781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325" cy="133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67DC3" w14:textId="25F9DB4D" w:rsidR="00CC4B41" w:rsidRPr="001D3B8C" w:rsidRDefault="00F30938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2ABD73D" wp14:editId="3B95BDEB">
                      <wp:simplePos x="0" y="0"/>
                      <wp:positionH relativeFrom="margin">
                        <wp:posOffset>3238669</wp:posOffset>
                      </wp:positionH>
                      <wp:positionV relativeFrom="paragraph">
                        <wp:posOffset>1506448</wp:posOffset>
                      </wp:positionV>
                      <wp:extent cx="625033" cy="526648"/>
                      <wp:effectExtent l="0" t="0" r="22860" b="26035"/>
                      <wp:wrapNone/>
                      <wp:docPr id="747062727" name="Partial Circ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5033" cy="526648"/>
                              </a:xfrm>
                              <a:prstGeom prst="pie">
                                <a:avLst>
                                  <a:gd name="adj1" fmla="val 21580614"/>
                                  <a:gd name="adj2" fmla="val 10805376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3F07259" id="Partial Circle 3" o:spid="_x0000_s1026" style="position:absolute;margin-left:255pt;margin-top:118.6pt;width:49.2pt;height:41.4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JL20gIAADoGAAAOAAAAZHJzL2Uyb0RvYy54bWysVElPGzEUvlfqf7B8L7OQhBAxQRGUqhIC VKg4O14ybr3Vdrb++j57Jgsth1L14nlv3v695eJyoxVacR+kNQ2uTkqMuKGWSbNo8Nenmw9jjEIk hhFlDW/wlgd8OX3/7mLtJry2rVWMewROTJisXYPbGN2kKAJtuSbhxDpuQCis1yQC6xcF82QN3rUq 6rIcFWvrmfOW8hDg73UnxNPsXwhO470QgUekGgy5xfz6/M7TW0wvyGThiWsl7dMg/5CFJtJA0L2r axIJWnr5hystqbfBinhCrS6sEJLyXANUU5W/VfPYEsdzLQBOcHuYwv9zS+9Wj+7BAwxrFyYByFTF RnidvpAf2mSwtnuw+CYiCj9H9bA8PcWIgmhYj0aDcQKzOBg7H+InbjVKRIOdTKWQCVndhpihYsgQ DTNB2LcKI6EVIL8iCtXVcFyOqkHfnCO1+litKsfl8PRs1Ift/UICu8ApiLE3UqncZWXQusHnw3oI SROYNaFIBFI71uBgFhgRtYAhptHnRINVkiXr5CcPJL9SHkGGDWbfqz7sC60U+ZqEtlPKoq4Ib5eG 5SxaTthHw1DcOijdwFLglJbmDCPFIXyismYkUv2NJlSsDCB/aGCm4lbxlLkyX7hAkuU+dqX4xTxV 0q0B7Cksxm4ZsjMwSIoCan+jbW+SrHnevjfa741yfGvi3l5LY/u+pNvwWitEp7+DogMgYTG3bPsA 9dpu/YOjNxI6dUtCfCAepg4AgBsW7+ERykI7bE9h1Fr/87X/SR/WEKTQP7gfMEI/lsRDN9VnAwt6 Xg0G6eBkZjA8q4Hxx5L5scQs9ZWFuYI9gOwymfSj2pHCW/0Mp26WooKIGAqxu2HtmavYNRSOJeWz WVaDI+NIvDWPjibnCdU0o0+bZ+Jdv5gRNvrO7m5Nv6DdKh90k6Wxs2W0QsYkPODaM3CggHpxAY/5 rHU4+dNfAAAA//8DAFBLAwQUAAYACAAAACEA/8Uz4t8AAAALAQAADwAAAGRycy9kb3ducmV2Lnht bEyPQU+EMBSE7yb+h+aZeDFuC+viijw2anTvot4LfUuJtCW0y8L+eutJj5OZzHxT7GbTs4lG3zmL kKwEMLKNU51tET4/3m63wHyQVsneWUJYyMOuvLwoZK7cyb7TVIWWxRLrc4mgQxhyzn2jyUi/cgPZ 6B3caGSIcmy5GuUplpuep0Jk3MjOxgUtB3rR1HxXR4Pw+rw5m2XSe/d1eDjXqavm7GZBvL6anx6B BZrDXxh+8SM6lJGpdkerPOsRNomIXwJCur5PgcVEJrZ3wGqEdSoS4GXB/38ofwAAAP//AwBQSwEC LQAUAAYACAAAACEAtoM4kv4AAADhAQAAEwAAAAAAAAAAAAAAAAAAAAAAW0NvbnRlbnRfVHlwZXNd LnhtbFBLAQItABQABgAIAAAAIQA4/SH/1gAAAJQBAAALAAAAAAAAAAAAAAAAAC8BAABfcmVscy8u cmVsc1BLAQItABQABgAIAAAAIQB3ZJL20gIAADoGAAAOAAAAAAAAAAAAAAAAAC4CAABkcnMvZTJv RG9jLnhtbFBLAQItABQABgAIAAAAIQD/xTPi3wAAAAsBAAAPAAAAAAAAAAAAAAAAACwFAABkcnMv ZG93bnJldi54bWxQSwUGAAAAAAQABADzAAAAOAYAAAAA " path="m625026,261562v803,101127,-67198,193707,-174972,238214c363657,535455,262571,535613,176018,500204,68165,456081,-223,363857,,262836r312517,488l625026,261562xe" filled="f" strokecolor="black [3200]">
                      <v:path arrowok="t" o:connecttype="custom" o:connectlocs="625026,261562;450054,499776;176018,500204;0,262836;312517,263324;625026,261562" o:connectangles="0,0,0,0,0,0"/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6207C74" wp14:editId="59E37527">
                  <wp:extent cx="2875280" cy="1569720"/>
                  <wp:effectExtent l="0" t="0" r="1270" b="0"/>
                  <wp:docPr id="220798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985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62" cy="1601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CFFB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72C386" wp14:editId="70C3F15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787564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CA9C05A" id="Straight Connector 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1AA596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0EE556" wp14:editId="5E80CD6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28361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B096F6D" id="Straight Connector 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24F355F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5525B1" wp14:editId="7393A40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1168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0C27CB" id="Straight Connector 6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3BF5B19" w14:textId="44199F1C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08B19C" wp14:editId="1F7B553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54702901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D524431" id="Straight Connector 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3C25F3" wp14:editId="77D5F9E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3246549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7D30EDC" id="Straight Connector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2744312" w14:textId="6D590AD5" w:rsidR="00EA2700" w:rsidRPr="00F30938" w:rsidRDefault="00E46B04" w:rsidP="00F30938">
      <w:pPr>
        <w:tabs>
          <w:tab w:val="left" w:pos="26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11</w:t>
      </w:r>
    </w:p>
    <w:p w14:paraId="013DEA80" w14:textId="77777777" w:rsidR="00EA2700" w:rsidRPr="001D3B8C" w:rsidRDefault="00EA2700" w:rsidP="00EA2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44DBD9" wp14:editId="5BB7FA0A">
                <wp:simplePos x="0" y="0"/>
                <wp:positionH relativeFrom="margin">
                  <wp:posOffset>3493135</wp:posOffset>
                </wp:positionH>
                <wp:positionV relativeFrom="paragraph">
                  <wp:posOffset>10115047</wp:posOffset>
                </wp:positionV>
                <wp:extent cx="624840" cy="526415"/>
                <wp:effectExtent l="0" t="0" r="22860" b="26035"/>
                <wp:wrapNone/>
                <wp:docPr id="23955212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022761B" id="Partial Circle 3" o:spid="_x0000_s1026" style="position:absolute;margin-left:275.05pt;margin-top:796.45pt;width:49.2pt;height:41.4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pvYz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Ib1aFANE5jFwdj5ED9zq1EiGuxkKoVMyOomxAwVQ4Zo mAnCvlcYCa0A+RVRqK6G43JUDfrmHKnVx2pVOS6HH09HfdjeLySwC5yCGHstlcpdVgatG3w2rIeQ NIFZE4pEILVjDQ5mgRFRCxhiGn1ONFglWbJOfvJA8kvlEWTYYPaj6sO+0EqRr0hoO6Us6orwdmlY zqLlhH0yDMWtg9INLAVOaWnOMFIcwicqa0Yi1d9oQsXKAPKHBmYqbhVPmSvzlQskWe5jV4pfzFMl 3RrAnkIXd8uQnYFBUhRQ+xtte5NkzfP2vdF+b5TjWxP39loa2/cl3YbXWiE6/R0UHQAJi7ll23uo 13brHxy9ltCpGxLiPfEwdQAA3LB4B49QFtphewqj1vrn1/4nfVhDkEL/4H7ACP1cEg/dVF8MLOhZ NUjbETMzGJ7WwPhjyfxYYpb60sJcwR5AdplM+lHtSOGtfoJTN0tRQUQMhdjdsPbMZewaCseS8tks q8GRcSTemAdHk/OEaprRx80T8a5fzAgbfWt3t6Zf0G6VD7rJ0tjZMlohYxIecO0ZOFBAvbiAx3zW Opz86S8AAAD//wMAUEsDBBQABgAIAAAAIQCjYo+F4wAAAA0BAAAPAAAAZHJzL2Rvd25yZXYueG1s TI/LTsMwEEX3SPyDNUjsqN0KhzSNUyGqLhALSorUrRu7cYQfIXabwNczrGA5c4/unCnXk7PkoofY BS9gPmNAtG+C6nwr4H2/vcuBxCS9kjZ4LeBLR1hX11elLFQY/Zu+1KklWOJjIQWYlPqC0tgY7WSc hV57zE5hcDLhOLRUDXLEcmfpgrGMOtl5vGBkr5+Mbj7qsxNgd+Z5W798s2k8sM1m/xlPrywKcXsz Pa6AJD2lPxh+9VEdKnQ6hrNXkVgBnLM5ohjw5WIJBJHsPudAjrjKHngOtCrp/y+qHwAAAP//AwBQ SwECLQAUAAYACAAAACEAtoM4kv4AAADhAQAAEwAAAAAAAAAAAAAAAAAAAAAAW0NvbnRlbnRfVHlw ZXNdLnhtbFBLAQItABQABgAIAAAAIQA4/SH/1gAAAJQBAAALAAAAAAAAAAAAAAAAAC8BAABfcmVs cy8ucmVsc1BLAQItABQABgAIAAAAIQCepvYz0QIAADoGAAAOAAAAAAAAAAAAAAAAAC4CAABkcnMv ZTJvRG9jLnhtbFBLAQItABQABgAIAAAAIQCjYo+F4wAAAA0BAAAPAAAAAAAAAAAAAAAAACsFAABk cnMvZG93bnJldi54bWxQSwUGAAAAAAQABADzAAAAOwYAAAAA 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76CAFCA5" w14:textId="77777777" w:rsidTr="00F30938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F59E5A0" w14:textId="0C60E333" w:rsidR="00EA2700" w:rsidRPr="001D3B8C" w:rsidRDefault="00CC4B41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BF8C1F6" wp14:editId="62F7F514">
                  <wp:extent cx="3171190" cy="1834086"/>
                  <wp:effectExtent l="0" t="0" r="0" b="0"/>
                  <wp:docPr id="38844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433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325" cy="185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B4338" w14:textId="73BEC710" w:rsidR="00351AD1" w:rsidRPr="001D3B8C" w:rsidRDefault="00EA2700" w:rsidP="00E46B04">
      <w:pPr>
        <w:tabs>
          <w:tab w:val="left" w:pos="32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12</w:t>
        <w:tab/>
        <w:t xml:space="preserve">        </w:t>
        <w:tab/>
      </w:r>
    </w:p>
    <w:p w14:paraId="365EB028" w14:textId="77777777" w:rsidR="00351AD1" w:rsidRPr="001D3B8C" w:rsidRDefault="00351AD1" w:rsidP="00351AD1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2472453" wp14:editId="3E495CA5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1485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B5E18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B05A7F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30A9CFC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9351DA1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72453" id="_x0000_s1032" type="#_x0000_t202" style="position:absolute;margin-left:0;margin-top:.4pt;width:238.9pt;height:93.65pt;z-index:251695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r1Qc/gEAANUDAAAOAAAAZHJzL2Uyb0RvYy54bWysU9uO2yAQfa/Uf0C8N7Zz2SZWyGq7260q bS/Sbj+AYByjAkOBxE6/vgPOZqP2bVU/IGA8Z+acOayvB6PJQfqgwDJaTUpKpBXQKLtj9MfT/bsl JSFy23ANVjJ6lIFeb96+WfeullPoQDfSEwSxoe4do12Mri6KIDppeJiAkxaDLXjDIx79rmg87xHd 6GJalldFD75xHoQMAW/vxiDdZPy2lSJ+a9sgI9GMYm8xrz6v27QWmzWvd567TolTG/wVXRiuLBY9 Q93xyMneq3+gjBIeArRxIsAU0LZKyMwB2VTlX2weO+5k5oLiBHeWKfw/WPH18Oi+exKHDzDgADOJ 4B5A/AzEwm3H7U7eeA99J3mDhaskWdG7UJ9Sk9ShDglk23+BBofM9xEy0NB6k1RBngTRcQDHs+hy iETg5ayczVblghKBsaparqbzZa7B6+d050P8JMGQtGHU41QzPD88hJja4fXzL6mahXuldZ6stqRn dLWYLnLCRcSoiMbTyjC6LNM3WiGx/GibnBy50uMeC2h7op2YjpzjsB2Iahi9SrlJhS00R9TBw+gz fBe46cD/pqRHjzEafu25l5Tozxa1XFXzeTJlPswX76d48JeR7WWEW4FQjEZKxu1tzEYeKd+g5q3K arx0cmoZvZNFOvk8mfPynP96eY2bPwA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MqvVBz+AQAA1Q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4D6B5E18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B05A7F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30A9CFC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9351DA1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17A0A684" w14:textId="77777777" w:rsidTr="00F30938">
        <w:trPr>
          <w:trHeight w:val="1405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CDAEB80" w14:textId="380BB3CD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priority scheduling algorithm A. Non-preemptive B. Preemptive</w:t>
            </w:r>
          </w:p>
          <w:p w14:paraId="2C8F3320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0CA92CC4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981839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48A27DF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(Pr).</w:t>
            </w:r>
          </w:p>
          <w:p w14:paraId="1CC75076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Initialize current_time = 0 and mark all processes as unvisited.</w:t>
            </w:r>
          </w:p>
          <w:p w14:paraId="25668FA4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AA15912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the arrived process (AT ≤ current_time) with the highest priority (lowest Priority value).</w:t>
            </w:r>
          </w:p>
          <w:p w14:paraId="4AE30737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 process is ready, increase current_time by 1.</w:t>
            </w:r>
          </w:p>
          <w:p w14:paraId="0298B69B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7A201D2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5D2CA0E5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1425463D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75044BDA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40DEE52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Average Waiting Time (AWT) and Average Turnaround Time (ATAT).</w:t>
            </w:r>
          </w:p>
          <w:p w14:paraId="4209E5D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6998CF30" w14:textId="10C3D07D" w:rsidR="00351AD1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40DB409" w14:textId="19B35AA2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4CC0BDFF" w14:textId="77777777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1180F1D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308933E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(Pr). Set Remaining Time (RT) = BT for each process.</w:t>
            </w:r>
          </w:p>
          <w:p w14:paraId="0B0584D9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6DC62BB5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687A567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highest priority (lowest Priority value).</w:t>
            </w:r>
          </w:p>
          <w:p w14:paraId="7CE15AEC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C6A0F43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BD85D2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767B471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7263ED1D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7E8C59C2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695C5ACA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35127FB8" w14:textId="1713E634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6514A6B" w14:textId="77777777" w:rsidR="00351AD1" w:rsidRPr="001D3B8C" w:rsidRDefault="00351AD1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0920DFE9" w14:textId="019F385E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73ED47" wp14:editId="3D626D4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955788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B1FF31" id="Straight Connector 4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Priority and Round </w:t>
      </w:r>
    </w:p>
    <w:p w14:paraId="4D3AABD6" w14:textId="0704E72F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06DDEA" wp14:editId="167C186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796008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EED116" id="Straight Connector 1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Robin Scheduling algorithms                    </w:t>
      </w:r>
    </w:p>
    <w:p w14:paraId="5EDF0170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C1CCD7" wp14:editId="72DC13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494480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F2A8A89" id="Straight Connector 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C471794" w14:textId="0579997C" w:rsidR="00351AD1" w:rsidRPr="001D3B8C" w:rsidRDefault="00F30938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BB68F5" wp14:editId="1AC1090E">
                <wp:simplePos x="0" y="0"/>
                <wp:positionH relativeFrom="margin">
                  <wp:posOffset>3482733</wp:posOffset>
                </wp:positionH>
                <wp:positionV relativeFrom="paragraph">
                  <wp:posOffset>9035341</wp:posOffset>
                </wp:positionV>
                <wp:extent cx="625033" cy="526648"/>
                <wp:effectExtent l="0" t="0" r="22860" b="26035"/>
                <wp:wrapNone/>
                <wp:docPr id="177629430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95FC966" id="Partial Circle 3" o:spid="_x0000_s1026" style="position:absolute;margin-left:274.25pt;margin-top:711.45pt;width:49.2pt;height:41.4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JL20gIAADoGAAAOAAAAZHJzL2Uyb0RvYy54bWysVElPGzEUvlfqf7B8L7OQhBAxQRGUqhIC VKg4O14ybr3Vdrb++j57Jgsth1L14nlv3v695eJyoxVacR+kNQ2uTkqMuKGWSbNo8Nenmw9jjEIk hhFlDW/wlgd8OX3/7mLtJry2rVWMewROTJisXYPbGN2kKAJtuSbhxDpuQCis1yQC6xcF82QN3rUq 6rIcFWvrmfOW8hDg73UnxNPsXwhO470QgUekGgy5xfz6/M7TW0wvyGThiWsl7dMg/5CFJtJA0L2r axIJWnr5hystqbfBinhCrS6sEJLyXANUU5W/VfPYEsdzLQBOcHuYwv9zS+9Wj+7BAwxrFyYByFTF RnidvpAf2mSwtnuw+CYiCj9H9bA8PcWIgmhYj0aDcQKzOBg7H+InbjVKRIOdTKWQCVndhpihYsgQ DTNB2LcKI6EVIL8iCtXVcFyOqkHfnCO1+litKsfl8PRs1Ift/UICu8ApiLE3UqncZWXQusHnw3oI SROYNaFIBFI71uBgFhgRtYAhptHnRINVkiXr5CcPJL9SHkGGDWbfqz7sC60U+ZqEtlPKoq4Ib5eG 5SxaTthHw1DcOijdwFLglJbmDCPFIXyismYkUv2NJlSsDCB/aGCm4lbxlLkyX7hAkuU+dqX4xTxV 0q0B7Cksxm4ZsjMwSIoCan+jbW+SrHnevjfa741yfGvi3l5LY/u+pNvwWitEp7+DogMgYTG3bPsA 9dpu/YOjNxI6dUtCfCAepg4AgBsW7+ERykI7bE9h1Fr/87X/SR/WEKTQP7gfMEI/lsRDN9VnAwt6 Xg0G6eBkZjA8q4Hxx5L5scQs9ZWFuYI9gOwymfSj2pHCW/0Mp26WooKIGAqxu2HtmavYNRSOJeWz WVaDI+NIvDWPjibnCdU0o0+bZ+Jdv5gRNvrO7m5Nv6DdKh90k6Wxs2W0QsYkPODaM3CggHpxAY/5 rHU4+dNfAAAA//8DAFBLAwQUAAYACAAAACEAhJhrVd8AAAANAQAADwAAAGRycy9kb3ducmV2Lnht bEyPQU+EMBCF7yb+h2ZMvBi3SChhWcpGjXoX9V7oLJClLaFdFvbXO57c28y8lzffK/aLGdiMk++d lfC0iYChbZzubSvh++v9MQPmg7JaDc6ihBU97Mvbm0Ll2p3tJ85VaBmFWJ8rCV0IY865bzo0ym/c iJa0g5uMCrROLdeTOlO4GXgcRSk3qrf0oVMjvnbYHKuTkfD2Ii5mnbsP93PYXurYVUv6sEp5f7c8 74AFXMK/Gf7wCR1KYqrdyWrPBgkiyQRZSUjieAuMLGmS0lDTSUQiA14W/LpF+QsAAP//AwBQSwEC LQAUAAYACAAAACEAtoM4kv4AAADhAQAAEwAAAAAAAAAAAAAAAAAAAAAAW0NvbnRlbnRfVHlwZXNd LnhtbFBLAQItABQABgAIAAAAIQA4/SH/1gAAAJQBAAALAAAAAAAAAAAAAAAAAC8BAABfcmVscy8u cmVsc1BLAQItABQABgAIAAAAIQB3ZJL20gIAADoGAAAOAAAAAAAAAAAAAAAAAC4CAABkcnMvZTJv RG9jLnhtbFBLAQItABQABgAIAAAAIQCEmGtV3wAAAA0BAAAPAAAAAAAAAAAAAAAAACwFAABkcnMv ZG93bnJldi54bWxQSwUGAAAAAAQABADzAAAAOAYAAAAA 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DC1C9F" wp14:editId="53C4137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39347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AECDB76" id="Straight Connector 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1635A5" wp14:editId="6714ECD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599487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2882B5" id="Straight Connector 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2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30-07-2026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606634" w14:textId="574F44D8" w:rsidR="00F30938" w:rsidRDefault="00E46B04" w:rsidP="00F30938">
      <w:pPr>
        <w:tabs>
          <w:tab w:val="left" w:pos="280"/>
          <w:tab w:val="center" w:pos="5953"/>
          <w:tab w:val="left" w:pos="10899"/>
        </w:tabs>
        <w:spacing w:after="0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13</w:t>
        <w:tab/>
      </w:r>
    </w:p>
    <w:p w14:paraId="1710F7ED" w14:textId="77777777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9A2F00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A4F920F" w14:textId="44C747F1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6ADF7803" w14:textId="380A7872" w:rsidR="00F30938" w:rsidRDefault="00F30938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7391336" wp14:editId="4150A76D">
                <wp:simplePos x="0" y="0"/>
                <wp:positionH relativeFrom="margin">
                  <wp:posOffset>3456305</wp:posOffset>
                </wp:positionH>
                <wp:positionV relativeFrom="paragraph">
                  <wp:posOffset>-317500</wp:posOffset>
                </wp:positionV>
                <wp:extent cx="660400" cy="546100"/>
                <wp:effectExtent l="0" t="0" r="25400" b="25400"/>
                <wp:wrapNone/>
                <wp:docPr id="18685044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C3290E0" id="Partial Circle 3" o:spid="_x0000_s1026" style="position:absolute;margin-left:272.15pt;margin-top:-25pt;width:52pt;height:43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AEmRys3wAAAAoBAAAPAAAAZHJzL2Rvd25yZXYueG1s TI/BTsMwDIbvSLxDZCRuW1LaVVupOyE0QBw3QBq3rDFtRZNUTbaVt8ecxtH2p9/fX64n24sTjaHz DiGZKxDkam861yC8vz3NliBC1M7o3jtC+KEA6+r6qtSF8We3pdMuNoJDXCg0QhvjUEgZ6pasDnM/ kOPblx+tjjyOjTSjPnO47eWdUrm0unP8odUDPbZUf++OFmH7Qh/Peh/k6lWtPilJNlO63yDe3kwP 9yAiTfECw58+q0PFTgd/dCaIHmGRZSmjCLOF4lJM5NmSNweENFcgq1L+r1D9AgAA//8DAFBLAQIt ABQABgAIAAAAIQC2gziS/gAAAOEBAAATAAAAAAAAAAAAAAAAAAAAAABbQ29udGVudF9UeXBlc10u eG1sUEsBAi0AFAAGAAgAAAAhADj9If/WAAAAlAEAAAsAAAAAAAAAAAAAAAAALwEAAF9yZWxzLy5y ZWxzUEsBAi0AFAAGAAgAAAAhADDvV4LRAgAAOgYAAA4AAAAAAAAAAAAAAAAALgIAAGRycy9lMm9E b2MueG1sUEsBAi0AFAAGAAgAAAAhAASZHKzfAAAACgEAAA8AAAAAAAAAAAAAAAAAKwUAAGRycy9k b3ducmV2LnhtbFBLBQYAAAAABAAEAPMAAAA3BgAAAAA=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Style w:val="PageNumber"/>
          <w:rFonts w:ascii="Times New Roman" w:hAnsi="Times New Roman" w:cs="Times New Roman"/>
        </w:rPr>
        <w:tab/>
        <w:t>25071A6251</w:t>
        <w:tab/>
        <w:t>14</w:t>
        <w:tab/>
      </w:r>
    </w:p>
    <w:p w14:paraId="1A0BF6C4" w14:textId="77777777" w:rsidR="00F30938" w:rsidRPr="001D3B8C" w:rsidRDefault="00F30938" w:rsidP="00F309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5BB7A6B9" wp14:editId="2F83ED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56019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3F054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2786F5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A712092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0FB75E3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A6B9" id="_x0000_s1033" type="#_x0000_t202" style="position:absolute;margin-left:0;margin-top:.4pt;width:238.9pt;height:93.65pt;z-index:251769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GDrq/gEAANUDAAAOAAAAZHJzL2Uyb0RvYy54bWysU9uO2yAQfa/Uf0C8N7Zz6SZWyGq7260q bS/Sbj+AYByjAkOBxE6/vgPOZqP2bVU/IGA8Z+acOayvB6PJQfqgwDJaTUpKpBXQKLtj9MfT/bsl JSFy23ANVjJ6lIFeb96+WfeullPoQDfSEwSxoe4do12Mri6KIDppeJiAkxaDLXjDIx79rmg87xHd 6GJalu+LHnzjPAgZAt7ejUG6yfhtK0X81rZBRqIZxd5iXn1et2ktNmte7zx3nRKnNvgrujBcWSx6 hrrjkZO9V/9AGSU8BGjjRIApoG2VkJkDsqnKv9g8dtzJzAXFCe4sU/h/sOLr4dF99yQOH2DAAWYS wT2A+BmIhduO25288R76TvIGC1dJsqJ3oT6lJqlDHRLItv8CDQ6Z7yNkoKH1JqmCPAmi4wCOZ9Hl EInAy1k5m63KBSUCY1W1XE3ny1yD18/pzof4SYIhacOox6lmeH54CDG1w+vnX1I1C/dK6zxZbUnP 6GoxXeSEi4hREY2nlWF0WaZvtEJi+dE2OTlypcc9FtD2RDsxHTnHYTsQ1TB6lXKTCltojqiDh9Fn +C5w04H/TUmPHmM0/NpzLynRny1quarm82TKfJgvrqZ48JeR7WWEW4FQjEZKxu1tzEYeKd+g5q3K arx0cmoZvZNFOvk8mfPynP96eY2bPwA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BgYOur+AQAA1Q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0103F054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2786F5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A712092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0FB75E3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13F4B898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06716D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3A5398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9E65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A8107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5A6AE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331E5F3" wp14:editId="5C4F877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764021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D40DB41" id="Straight Connector 4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C3BE90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20D11E2" wp14:editId="7A73FEA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0987812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50B16A" id="Straight Connector 1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9727F5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EFCB703" wp14:editId="5005DB6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1226977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BE0B071" id="Straight Connector 6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88B1A9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BF2583" wp14:editId="071E2418">
                <wp:simplePos x="0" y="0"/>
                <wp:positionH relativeFrom="margin">
                  <wp:posOffset>3535812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6784939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7DD71DC" id="Partial Circle 3" o:spid="_x0000_s1026" style="position:absolute;margin-left:278.4pt;margin-top:717.4pt;width:52pt;height:43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AvR6jq3wAAAA0BAAAPAAAAZHJzL2Rvd25yZXYueG1s TI9BT8MwDIXvSPyHyEjcWNJtrVhpOiE0QBw3QBo3rzVtReNUTbaVf485we3Z7+n5c7GeXK9ONIbO s4VkZkARV77uuLHw9vp4cwsqROQae89k4ZsCrMvLiwLz2p95S6ddbJSUcMjRQhvjkGsdqpYchpkf iMX79KPDKOPY6HrEs5S7Xs+NybTDjuVCiwM9tFR97Y7OwvaZ3p9wH/Tqxaw+KEk202K/sfb6arq/ AxVpin9h+MUXdCiF6eCPXAfVW0jTTNCjGMvFUpREssyIOMgqnYvSZaH/f1H+AAAA//8DAFBLAQIt ABQABgAIAAAAIQC2gziS/gAAAOEBAAATAAAAAAAAAAAAAAAAAAAAAABbQ29udGVudF9UeXBlc10u eG1sUEsBAi0AFAAGAAgAAAAhADj9If/WAAAAlAEAAAsAAAAAAAAAAAAAAAAALwEAAF9yZWxzLy5y ZWxzUEsBAi0AFAAGAAgAAAAhADDvV4LRAgAAOgYAAA4AAAAAAAAAAAAAAAAALgIAAGRycy9lMm9E b2MueG1sUEsBAi0AFAAGAAgAAAAhAC9HqOrfAAAADQEAAA8AAAAAAAAAAAAAAAAAKwUAAGRycy9k b3ducmV2LnhtbFBLBQYAAAAABAAEAPMAAAA3BgAAAAA=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52787F8" wp14:editId="489805F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3151555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42D87A2" id="Straight Connector 5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B28C805" wp14:editId="368E16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0726263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FDB993F" id="Straight Connector 7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872C35" w14:textId="13BB06C1" w:rsidR="00F30938" w:rsidRDefault="00F30938" w:rsidP="00F30938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t>15</w:t>
      </w:r>
      <w:r>
        <w:rPr>
          <w:rStyle w:val="PageNumber"/>
          <w:rFonts w:ascii="Times New Roman" w:hAnsi="Times New Roman" w:cs="Times New Roman"/>
        </w:rPr>
        <w:br w:type="page"/>
      </w:r>
    </w:p>
    <w:p w14:paraId="7ED019E5" w14:textId="50DE4F46" w:rsidR="00F30938" w:rsidRPr="00F30938" w:rsidRDefault="00351AD1" w:rsidP="00F309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CE84D1" wp14:editId="4D97DC7E">
                <wp:simplePos x="0" y="0"/>
                <wp:positionH relativeFrom="margin">
                  <wp:posOffset>3456749</wp:posOffset>
                </wp:positionH>
                <wp:positionV relativeFrom="paragraph">
                  <wp:posOffset>10095399</wp:posOffset>
                </wp:positionV>
                <wp:extent cx="624840" cy="499987"/>
                <wp:effectExtent l="0" t="0" r="22860" b="14605"/>
                <wp:wrapNone/>
                <wp:docPr id="9090911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99987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77E0CA" id="Partial Circle 3" o:spid="_x0000_s1026" style="position:absolute;margin-left:272.2pt;margin-top:794.9pt;width:49.2pt;height:39.3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9998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WYZe0QIAADoGAAAOAAAAZHJzL2Uyb0RvYy54bWysVElvEzEUviPxHyzf6SwkaRJ1UkUtRUgV rWhRz46XjMEbtrPx63n2TJZCDxRx8bw3b//ecnG51QqtuQ/SmgZXZyVG3FDLpFk2+OvjzbsxRiES w4iyhjd4xwO+nL19c7FxU17b1irGPQInJkw3rsFtjG5aFIG2XJNwZh03IBTWaxKB9cuCebIB71oV dVmOio31zHlLeQjw97oT4ln2LwSn8U6IwCNSDYbcYn59fhfpLWYXZLr0xLWS9mmQf8hCE2kg6MHV NYkErbz8w5WW1NtgRTyjVhdWCEl5rgGqqcrfqnloieO5FgAnuANM4f+5pZ/XD+7eAwwbF6YByFTF VnidvpAf2mawdgew+DYiCj9H9WA8AEgpiAaTyWR8nsAsjsbOh/iRW40S0WAnUylkSta3IWaoGDJE w0wQ9q3CSGgFyK+JQnU1HJejatA350StPlWrynE5fH8+6sP2fiGBfeAUxNgbqVTusjJo0+DJsB5C 0gRmTSgSgdSONTiYJUZELWGIafQ50WCVZMk6+ckDya+UR5Bhg9n3qg/7TCtFviah7ZSyqCvC25Vh OYuWE/bBMBR3Dko3sBQ4paU5w0hxCJ+orBmJVH+jCRUrA8gfG5ipuFM8Za7MFy6QZLmPXSl+uUiV dGsAewpd3C9DdgYGSVFA7a+07U2SNc/b90r7g1GOb0082GtpbN+XdBteaoXo9PdQdAAkLBaW7e6h Xtutf3D0RkKnbkmI98TD1AEAcMPiHTxCWWiH7SmMWut/vvQ/6cMaghT6B/cDRujHinjopvpkYEEn 1SBtR8zMYHheA+NPJYtTiVnpKwtzBXsA2WUy6Ue1J4W3+glO3TxFBRExFGJ3w9ozV7FrKBxLyufz rAZHxpF4ax4cTc4TqmlGH7dPxLt+MSNs9Ge7vzX9gnarfNRNlsbOV9EKGZPwiGvPwIEC6tkFPOWz 1vHkz34BAAD//wMAUEsDBBQABgAIAAAAIQDtS/t+4gAAAA0BAAAPAAAAZHJzL2Rvd25yZXYueG1s TI/NTsMwEITvSLyDtUjcqNMqiUKIU6ECEhcqUagqbk68JBH+CbbTpm/PcoLb7s5o9ptqPRvNjujD 4KyA5SIBhrZ1arCdgPe3p5sCWIjSKqmdRQFnDLCuLy8qWSp3sq943MWOUYgNpRTQxziWnIe2RyPD wo1oSft03shIq++48vJE4UbzVZLk3MjB0odejrjpsf3aTUaAXB6ah81W7/nH9/bsnh/99KK9ENdX 8/0dsIhz/DPDLz6hQ01MjZusCkwLyNI0JSsJWXFLJciSpysaGjrleZEBryv+v0X9AwAA//8DAFBL AQItABQABgAIAAAAIQC2gziS/gAAAOEBAAATAAAAAAAAAAAAAAAAAAAAAABbQ29udGVudF9UeXBl c10ueG1sUEsBAi0AFAAGAAgAAAAhADj9If/WAAAAlAEAAAsAAAAAAAAAAAAAAAAALwEAAF9yZWxz Ly5yZWxzUEsBAi0AFAAGAAgAAAAhAK1Zhl7RAgAAOgYAAA4AAAAAAAAAAAAAAAAALgIAAGRycy9l Mm9Eb2MueG1sUEsBAi0AFAAGAAgAAAAhAO1L+37iAAAADQEAAA8AAAAAAAAAAAAAAAAAKwUAAGRy cy9kb3ducmV2LnhtbFBLBQYAAAAABAAEAPMAAAA6BgAAAAA= " path="m624832,248232v862,97854,-69706,187114,-180578,228408c361025,507638,264969,507776,181601,477017,70700,436099,-239,347226,,249506r312420,488l624832,248232xe" filled="f" strokecolor="black [3200]">
                <v:path arrowok="t" o:connecttype="custom" o:connectlocs="624832,248232;444254,476640;181601,477017;0,249506;312420,249994;624832,24823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481DEAAF" w14:textId="77777777" w:rsidTr="002E302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3FD9CFC" w14:textId="77777777" w:rsidR="002E302C" w:rsidRPr="001D3B8C" w:rsidRDefault="002E302C" w:rsidP="002E302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237C3D66" w14:textId="77777777" w:rsidR="002E302C" w:rsidRPr="001D3B8C" w:rsidRDefault="002E302C" w:rsidP="002E30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4E7F011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7959D91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06E98233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25071A6251\n");</w:t>
            </w:r>
          </w:p>
          <w:p w14:paraId="47349F57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pr[10], ct[10], vis[10]={0}, cur=0, done=0;</w:t>
            </w:r>
          </w:p>
          <w:p w14:paraId="48D1AB0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float twt=0, ttat=0;</w:t>
            </w:r>
          </w:p>
          <w:p w14:paraId="2E9A8D33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</w:t>
            </w:r>
          </w:p>
          <w:p w14:paraId="7A27A1B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scanf("%d", &amp;n);</w:t>
            </w:r>
          </w:p>
          <w:p w14:paraId="5D73A83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for(int i=0; i&lt;n; i++) {</w:t>
            </w:r>
          </w:p>
          <w:p w14:paraId="390861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printf("Enter Arrival Time, Burst Time and Priority for P%d: ", i+1); scanf("%d%d%d", &amp;at[i], &amp;bt[i], &amp;pr[i]); }</w:t>
            </w:r>
          </w:p>
          <w:p w14:paraId="118B95B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while(done &lt; n) {</w:t>
            </w:r>
          </w:p>
          <w:p w14:paraId="32FB1CB1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int idx = -1, min_pr = 1e9;</w:t>
            </w:r>
          </w:p>
          <w:p w14:paraId="6688874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for(int i=0; i&lt;n; i++)</w:t>
            </w:r>
          </w:p>
          <w:p w14:paraId="1EBA3B29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if(at[i] &lt;= cur &amp;&amp; !vis[i] &amp;&amp; pr[i] &lt; min_pr) { min_pr = pr[i]; idx = i; }</w:t>
            </w:r>
          </w:p>
          <w:p w14:paraId="697C463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if(idx == -1) cur++;</w:t>
            </w:r>
          </w:p>
          <w:p w14:paraId="5F9FBB1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else { cur += bt[idx]; ct[idx] = cur; vis[idx] = 1; done++; }</w:t>
            </w:r>
          </w:p>
          <w:p w14:paraId="0DDA851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331256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printf("\nProcess\tAT\tBT\tPr\tCT\tWT\tTAT\n");</w:t>
            </w:r>
          </w:p>
          <w:p w14:paraId="5F752DB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for(int i=0; i&lt;n; i++) {</w:t>
            </w:r>
          </w:p>
          <w:p w14:paraId="2D67E05C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0516EE3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printf("P%d\t%d\t%d\t%d\t%d\t%d\t%d\n", i+1, at[i], bt[i], pr[i], ct[i], wt, tat);</w:t>
            </w:r>
          </w:p>
          <w:p w14:paraId="5BBD37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0501583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twt/n, ttat/n);</w:t>
            </w:r>
          </w:p>
          <w:p w14:paraId="1FA19AE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FA735BF" w14:textId="31910C75" w:rsidR="00351AD1" w:rsidRPr="001D3B8C" w:rsidRDefault="002E302C" w:rsidP="00351AD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54CB3A44" w14:textId="77777777" w:rsidR="00351AD1" w:rsidRPr="001D3B8C" w:rsidRDefault="002E302C" w:rsidP="00351AD1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6ED163E" w14:textId="77777777" w:rsidR="002E302C" w:rsidRPr="001D3B8C" w:rsidRDefault="002E302C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F191D21" wp14:editId="67723348">
                  <wp:extent cx="3542030" cy="1420739"/>
                  <wp:effectExtent l="0" t="0" r="1270" b="8255"/>
                  <wp:docPr id="1815291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2919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316" cy="1445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143EF" w14:textId="77777777" w:rsidR="002E302C" w:rsidRPr="001D3B8C" w:rsidRDefault="004C652A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12C2786" wp14:editId="751EDC63">
                  <wp:extent cx="3542030" cy="1666749"/>
                  <wp:effectExtent l="0" t="0" r="1270" b="0"/>
                  <wp:docPr id="1912517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177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297" cy="169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D2D41" w14:textId="431CF6C5" w:rsidR="004C652A" w:rsidRPr="001D3B8C" w:rsidRDefault="004C652A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933B889" wp14:editId="093DA58B">
                  <wp:extent cx="3542606" cy="1688123"/>
                  <wp:effectExtent l="0" t="0" r="1270" b="7620"/>
                  <wp:docPr id="154027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2777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107" cy="17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10DC5" w14:textId="1D4D0EC6" w:rsidR="00351AD1" w:rsidRPr="001D3B8C" w:rsidRDefault="00E46B04" w:rsidP="00E46B04">
      <w:pPr>
        <w:tabs>
          <w:tab w:val="left" w:pos="27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16</w:t>
      </w:r>
    </w:p>
    <w:p w14:paraId="0F3A2260" w14:textId="77777777" w:rsidR="00351AD1" w:rsidRPr="001D3B8C" w:rsidRDefault="00351AD1" w:rsidP="00351A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35A3499" wp14:editId="36A08B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9354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4B276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00F0C1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C50BE08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096F84C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3499" id="_x0000_s1034" type="#_x0000_t202" style="position:absolute;margin-left:0;margin-top:.4pt;width:238.9pt;height:93.65pt;z-index:2517032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shGa/QEAANUDAAAOAAAAZHJzL2Uyb0RvYy54bWysU8tu2zAQvBfoPxC815L8aG3BcpAmTVEg fQBJP4CiKIsoyWVJ2pL79VlSimM0t6I6ECRXO7szO9xeDVqRo3BegqloMcspEYZDI82+oj8f796t KfGBmYYpMKKiJ+Hp1e7tm21vSzGHDlQjHEEQ48veVrQLwZZZ5nknNPMzsMJgsAWnWcCj22eNYz2i a5XN8/x91oNrrAMuvMfb2zFIdwm/bQUP39vWi0BURbG3kFaX1jqu2W7Lyr1jtpN8aoP9QxeaSYNF z1C3LDBycPIVlJbcgYc2zDjoDNpWcpE4IJsi/4vNQ8esSFxQHG/PMvn/B8u/HR/sD0fC8BEGHGAi 4e098F+eGLjpmNmLa+eg7wRrsHARJct668spNUrtSx9B6v4rNDhkdgiQgIbW6agK8iSIjgM4nUUX QyAcLxf5YrHJV5RwjBXFejNfrlMNVj6nW+fDZwGaxE1FHU41wbPjvQ+xHVY+/xKrGbiTSqXJKkP6 im5W81VKuIhoGdB4SuqKrvP4jVaILD+ZJiUHJtW4xwLKTLQj05FzGOqByAYBYm5UoYbmhDo4GH2G 7wI3Hbg/lPTosYr63wfmBCXqi0EtN8VyGU2ZDsvVhzke3GWkvowwwxGqooGScXsTkpFHyteoeSuT Gi+dTC2jd5JIk8+jOS/P6a+X17h7AgAA//8DAFBLAwQUAAYACAAAACEAuJsSWdoAAAAFAQAADwAA AGRycy9kb3ducmV2LnhtbEyPzU7DMBCE70h9B2uRuFG7qNAQ4lQViCsV5Ufito23SUS8jmK3CW/f 5QS3Wc1o5ttiPflOnWiIbWALi7kBRVwF13Jt4f3t+ToDFROywy4wWfihCOtydlFg7sLIr3TapVpJ CcccLTQp9bnWsWrIY5yHnli8Qxg8JjmHWrsBRyn3nb4x5k57bFkWGuzpsaHqe3f0Fj5eDl+fS7Ot n/xtP4bJaPb32tqry2nzACrRlP7C8Isv6FAK0z4c2UXVWZBHkgWhF2+5WonYSyjLFqDLQv+nL88A AAD//wMAUEsBAi0AFAAGAAgAAAAhALaDOJL+AAAA4QEAABMAAAAAAAAAAAAAAAAAAAAAAFtDb250 ZW50X1R5cGVzXS54bWxQSwECLQAUAAYACAAAACEAOP0h/9YAAACUAQAACwAAAAAAAAAAAAAAAAAv AQAAX3JlbHMvLnJlbHNQSwECLQAUAAYACAAAACEAcbIRmv0BAADVAwAADgAAAAAAAAAAAAAAAAAu AgAAZHJzL2Uyb0RvYy54bWxQSwECLQAUAAYACAAAACEAuJsSWdoAAAAFAQAADwAAAAAAAAAAAAAA AABXBAAAZHJzL2Rvd25yZXYueG1sUEsFBgAAAAAEAAQA8wAAAF4FAAAAAA== " filled="f" stroked="f">
                <v:textbox>
                  <w:txbxContent>
                    <w:p w14:paraId="1714B276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00F0C1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C50BE08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096F84C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39BEA09A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F1AE3A" w14:textId="4881336B" w:rsidR="004C652A" w:rsidRPr="001D3B8C" w:rsidRDefault="004C652A" w:rsidP="004C65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2DB5AA6F" w14:textId="77777777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98F5BA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4BBB66F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6F6ACB8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25071A6251\n");</w:t>
            </w:r>
          </w:p>
          <w:p w14:paraId="6F0EEF2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pr[10], rt[10], ct[10], done = 0, time = 0, min_pr, idx;</w:t>
            </w:r>
          </w:p>
          <w:p w14:paraId="2AF9A7C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46A6337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7111429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3E342C9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Time, Burst Time and Priority for P%d: ", i + 1);</w:t>
            </w:r>
          </w:p>
          <w:p w14:paraId="72A05ED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scanf("%d%d%d", &amp;at[i], &amp;bt[i], &amp;pr[i]); rt[i] = bt[i];</w:t>
            </w:r>
          </w:p>
          <w:p w14:paraId="0D628BB0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89599E9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E3E313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min_pr = 1e9; idx = -1;</w:t>
            </w:r>
          </w:p>
          <w:p w14:paraId="72F4212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</w:t>
            </w:r>
          </w:p>
          <w:p w14:paraId="1AA93BF3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 &amp;&amp; pr[i] &lt; min_pr) { min_pr = pr[i]; idx = i; }</w:t>
            </w:r>
          </w:p>
          <w:p w14:paraId="696D9E2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if (idx == -1) { time++; continue; }</w:t>
            </w:r>
          </w:p>
          <w:p w14:paraId="2D587BC8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rt[idx]--; time++;</w:t>
            </w:r>
          </w:p>
          <w:p w14:paraId="3691840B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if (rt[idx] == 0) { done++; ct[idx] = time; }</w:t>
            </w:r>
          </w:p>
          <w:p w14:paraId="0783726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58C90CD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printf("\nProcess\tAT\tBT\tPr\tCT\tWT\tTAT\n");</w:t>
            </w:r>
          </w:p>
          <w:p w14:paraId="33FFA1F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0F5BAE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1E10FE6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printf("P%d\t%d\t%d\t%d\t%d\t%d\t%d\n", i + 1, at[i], bt[i], pr[i], ct[i], wt, tat);</w:t>
            </w:r>
          </w:p>
          <w:p w14:paraId="0CFC62E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96AF53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274DE26C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4456E41" w14:textId="71F41FD9" w:rsidR="00351AD1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10C25492" w14:textId="3F1060DA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5534FFC" w14:textId="6C46C77B" w:rsidR="004C652A" w:rsidRPr="001D3B8C" w:rsidRDefault="004C652A" w:rsidP="004C6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25FA175" wp14:editId="20D9FED4">
                  <wp:extent cx="3917853" cy="1413510"/>
                  <wp:effectExtent l="0" t="0" r="6985" b="0"/>
                  <wp:docPr id="1233077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779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425" cy="144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381FD" w14:textId="012C60E7" w:rsidR="00351AD1" w:rsidRPr="001D3B8C" w:rsidRDefault="00EA1B8C" w:rsidP="00812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8E2230" wp14:editId="4EC68A4A">
                  <wp:extent cx="4790050" cy="2088515"/>
                  <wp:effectExtent l="0" t="0" r="0" b="6985"/>
                  <wp:docPr id="291498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4980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582" cy="217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3F7AE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11B721" wp14:editId="6AAB41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2928803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2270350" id="Straight Connector 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BE1AFD8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F72E21" wp14:editId="13B17B5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88537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A123AC9" id="Straight Connector 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C23BEF1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D45EF1" wp14:editId="604B03D6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273913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24571E0" id="Straight Connector 6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2611CB5" w14:textId="529EAAB6" w:rsidR="00351AD1" w:rsidRPr="001D3B8C" w:rsidRDefault="00EA1B8C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601968" wp14:editId="5F3EC04B">
                <wp:simplePos x="0" y="0"/>
                <wp:positionH relativeFrom="margin">
                  <wp:posOffset>3456305</wp:posOffset>
                </wp:positionH>
                <wp:positionV relativeFrom="paragraph">
                  <wp:posOffset>9092807</wp:posOffset>
                </wp:positionV>
                <wp:extent cx="625033" cy="526648"/>
                <wp:effectExtent l="0" t="0" r="22860" b="26035"/>
                <wp:wrapNone/>
                <wp:docPr id="1116736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DA377FD" id="Partial Circle 3" o:spid="_x0000_s1026" style="position:absolute;margin-left:272.15pt;margin-top:715.95pt;width:49.2pt;height:41.4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JL20gIAADoGAAAOAAAAZHJzL2Uyb0RvYy54bWysVElPGzEUvlfqf7B8L7OQhBAxQRGUqhIC VKg4O14ybr3Vdrb++j57Jgsth1L14nlv3v695eJyoxVacR+kNQ2uTkqMuKGWSbNo8Nenmw9jjEIk hhFlDW/wlgd8OX3/7mLtJry2rVWMewROTJisXYPbGN2kKAJtuSbhxDpuQCis1yQC6xcF82QN3rUq 6rIcFWvrmfOW8hDg73UnxNPsXwhO470QgUekGgy5xfz6/M7TW0wvyGThiWsl7dMg/5CFJtJA0L2r axIJWnr5hystqbfBinhCrS6sEJLyXANUU5W/VfPYEsdzLQBOcHuYwv9zS+9Wj+7BAwxrFyYByFTF RnidvpAf2mSwtnuw+CYiCj9H9bA8PcWIgmhYj0aDcQKzOBg7H+InbjVKRIOdTKWQCVndhpihYsgQ DTNB2LcKI6EVIL8iCtXVcFyOqkHfnCO1+litKsfl8PRs1Ift/UICu8ApiLE3UqncZWXQusHnw3oI SROYNaFIBFI71uBgFhgRtYAhptHnRINVkiXr5CcPJL9SHkGGDWbfqz7sC60U+ZqEtlPKoq4Ib5eG 5SxaTthHw1DcOijdwFLglJbmDCPFIXyismYkUv2NJlSsDCB/aGCm4lbxlLkyX7hAkuU+dqX4xTxV 0q0B7Cksxm4ZsjMwSIoCan+jbW+SrHnevjfa741yfGvi3l5LY/u+pNvwWitEp7+DogMgYTG3bPsA 9dpu/YOjNxI6dUtCfCAepg4AgBsW7+ERykI7bE9h1Fr/87X/SR/WEKTQP7gfMEI/lsRDN9VnAwt6 Xg0G6eBkZjA8q4Hxx5L5scQs9ZWFuYI9gOwymfSj2pHCW/0Mp26WooKIGAqxu2HtmavYNRSOJeWz WVaDI+NIvDWPjibnCdU0o0+bZ+Jdv5gRNvrO7m5Nv6DdKh90k6Wxs2W0QsYkPODaM3CggHpxAY/5 rHU4+dNfAAAA//8DAFBLAwQUAAYACAAAACEAooaHYeAAAAANAQAADwAAAGRycy9kb3ducmV2Lnht bEyPwVKDMBCG7874Dpl1xotjAzRgi4SOOtq72N4DSQkjSRiSUujTu570uPt/8++3xW42PZnU6Dtn OcSrCIiyjZOdbTkcvj4eN0B8EFaK3lnFYVEeduXtTSFy6S72U01VaAmWWJ8LDjqEIafUN1oZ4Vdu UBazkxuNCDiOLZWjuGC56WkSRRk1orN4QYtBvWnVfFdnw+H9Nb2aZdJ7dzxtr3Xiqjl7WDi/v5tf noEENYc/GH71UR1KdKrd2UpPeg4pY2tEMWDreAsEkYwlT0BqXKUx2wAtC/r/i/IHAAD//wMAUEsB Ai0AFAAGAAgAAAAhALaDOJL+AAAA4QEAABMAAAAAAAAAAAAAAAAAAAAAAFtDb250ZW50X1R5cGVz XS54bWxQSwECLQAUAAYACAAAACEAOP0h/9YAAACUAQAACwAAAAAAAAAAAAAAAAAvAQAAX3JlbHMv LnJlbHNQSwECLQAUAAYACAAAACEAd2SS9tICAAA6BgAADgAAAAAAAAAAAAAAAAAuAgAAZHJzL2Uy b0RvYy54bWxQSwECLQAUAAYACAAAACEAooaHYeAAAAANAQAADwAAAAAAAAAAAAAAAAAsBQAAZHJz L2Rvd25yZXYueG1sUEsFBgAAAAAEAAQA8wAAADkGAAAAAA== 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DF231A" wp14:editId="1F97228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674522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5DA2DC5" id="Straight Connector 5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3C7BA4" wp14:editId="1D5FF21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63500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06E81B3" id="Straight Connector 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8223FD0" w14:textId="77777777" w:rsidR="00EA1B8C" w:rsidRPr="001D3B8C" w:rsidRDefault="00E46B04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17</w:t>
      </w:r>
    </w:p>
    <w:p w14:paraId="3FA33AB0" w14:textId="316844C0" w:rsidR="00351AD1" w:rsidRPr="001D3B8C" w:rsidRDefault="00351AD1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D6EF9E" wp14:editId="44B327A9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66412022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F16B4CE" id="Partial Circle 3" o:spid="_x0000_s1026" style="position:absolute;margin-left:0;margin-top:786.5pt;width:49.2pt;height:41.45pt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pvYz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Ib1aFANE5jFwdj5ED9zq1EiGuxkKoVMyOomxAwVQ4Zo mAnCvlcYCa0A+RVRqK6G43JUDfrmHKnVx2pVOS6HH09HfdjeLySwC5yCGHstlcpdVgatG3w2rIeQ NIFZE4pEILVjDQ5mgRFRCxhiGn1ONFglWbJOfvJA8kvlEWTYYPaj6sO+0EqRr0hoO6Us6orwdmlY zqLlhH0yDMWtg9INLAVOaWnOMFIcwicqa0Yi1d9oQsXKAPKHBmYqbhVPmSvzlQskWe5jV4pfzFMl 3RrAnkIXd8uQnYFBUhRQ+xtte5NkzfP2vdF+b5TjWxP39loa2/cl3YbXWiE6/R0UHQAJi7ll23uo 13brHxy9ltCpGxLiPfEwdQAA3LB4B49QFtphewqj1vrn1/4nfVhDkEL/4H7ACP1cEg/dVF8MLOhZ NUjbETMzGJ7WwPhjyfxYYpb60sJcwR5AdplM+lHtSOGtfoJTN0tRQUQMhdjdsPbMZewaCseS8tks q8GRcSTemAdHk/OEaprRx80T8a5fzAgbfWt3t6Zf0G6VD7rJ0tjZMlohYxIecO0ZOFBAvbiAx3zW Opz86S8AAAD//wMAUEsDBBQABgAIAAAAIQBG8i5g4AAAAAkBAAAPAAAAZHJzL2Rvd25yZXYueG1s TI/NTsMwEITvSLyDtUjcqM1PShviVIiqB8QBSJG4uvE2ibDXIXabwNOznOC2O7Oa/aZYTd6JIw6x C6ThcqZAINXBdtRoeNtuLhYgYjJkjQuEGr4wwqo8PSlMbsNIr3isUiM4hGJuNLQp9bmUsW7RmzgL PRJ7+zB4k3gdGmkHM3K4d/JKqbn0piP+0JoeH1qsP6qD1+Be2sdN9fStpvFdrdfbz7h/VlHr87Pp /g5Ewin9HcMvPqNDyUy7cCAbhdPARRKr2e01T+wvFzcgdqzMs2wJsizk/wblDwAAAP//AwBQSwEC LQAUAAYACAAAACEAtoM4kv4AAADhAQAAEwAAAAAAAAAAAAAAAAAAAAAAW0NvbnRlbnRfVHlwZXNd LnhtbFBLAQItABQABgAIAAAAIQA4/SH/1gAAAJQBAAALAAAAAAAAAAAAAAAAAC8BAABfcmVscy8u cmVsc1BLAQItABQABgAIAAAAIQCepvYz0QIAADoGAAAOAAAAAAAAAAAAAAAAAC4CAABkcnMvZTJv RG9jLnhtbFBLAQItABQABgAIAAAAIQBG8i5g4AAAAAkBAAAPAAAAAAAAAAAAAAAAACsFAABkcnMv ZG93bnJldi54bWxQSwUGAAAAAAQABADzAAAAOAYAAAAA 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08961195" w14:textId="77777777" w:rsidTr="003E3B6B">
        <w:trPr>
          <w:trHeight w:val="1618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40F434F" w14:textId="1EF6F17E" w:rsidR="00351AD1" w:rsidRPr="001D3B8C" w:rsidRDefault="00EA1B8C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B988F20" wp14:editId="167D6BE8">
                  <wp:extent cx="4826248" cy="2203563"/>
                  <wp:effectExtent l="0" t="0" r="0" b="6350"/>
                  <wp:docPr id="1584774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7746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248" cy="2203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D398E" w14:textId="58F31A7D" w:rsidR="00B56770" w:rsidRPr="001D3B8C" w:rsidRDefault="003E3B6B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E05E5BF" wp14:editId="135FCB95">
                <wp:simplePos x="0" y="0"/>
                <wp:positionH relativeFrom="margin">
                  <wp:posOffset>3455930</wp:posOffset>
                </wp:positionH>
                <wp:positionV relativeFrom="paragraph">
                  <wp:posOffset>-320675</wp:posOffset>
                </wp:positionV>
                <wp:extent cx="625033" cy="526648"/>
                <wp:effectExtent l="0" t="0" r="22860" b="26035"/>
                <wp:wrapNone/>
                <wp:docPr id="155368609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AFD1F4B" id="Partial Circle 3" o:spid="_x0000_s1026" style="position:absolute;margin-left:272.1pt;margin-top:-25.25pt;width:49.2pt;height:41.4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JL20gIAADoGAAAOAAAAZHJzL2Uyb0RvYy54bWysVElPGzEUvlfqf7B8L7OQhBAxQRGUqhIC VKg4O14ybr3Vdrb++j57Jgsth1L14nlv3v695eJyoxVacR+kNQ2uTkqMuKGWSbNo8Nenmw9jjEIk hhFlDW/wlgd8OX3/7mLtJry2rVWMewROTJisXYPbGN2kKAJtuSbhxDpuQCis1yQC6xcF82QN3rUq 6rIcFWvrmfOW8hDg73UnxNPsXwhO470QgUekGgy5xfz6/M7TW0wvyGThiWsl7dMg/5CFJtJA0L2r axIJWnr5hystqbfBinhCrS6sEJLyXANUU5W/VfPYEsdzLQBOcHuYwv9zS+9Wj+7BAwxrFyYByFTF RnidvpAf2mSwtnuw+CYiCj9H9bA8PcWIgmhYj0aDcQKzOBg7H+InbjVKRIOdTKWQCVndhpihYsgQ DTNB2LcKI6EVIL8iCtXVcFyOqkHfnCO1+litKsfl8PRs1Ift/UICu8ApiLE3UqncZWXQusHnw3oI SROYNaFIBFI71uBgFhgRtYAhptHnRINVkiXr5CcPJL9SHkGGDWbfqz7sC60U+ZqEtlPKoq4Ib5eG 5SxaTthHw1DcOijdwFLglJbmDCPFIXyismYkUv2NJlSsDCB/aGCm4lbxlLkyX7hAkuU+dqX4xTxV 0q0B7Cksxm4ZsjMwSIoCan+jbW+SrHnevjfa741yfGvi3l5LY/u+pNvwWitEp7+DogMgYTG3bPsA 9dpu/YOjNxI6dUtCfCAepg4AgBsW7+ERykI7bE9h1Fr/87X/SR/WEKTQP7gfMEI/lsRDN9VnAwt6 Xg0G6eBkZjA8q4Hxx5L5scQs9ZWFuYI9gOwymfSj2pHCW/0Mp26WooKIGAqxu2HtmavYNRSOJeWz WVaDI+NIvDWPjibnCdU0o0+bZ+Jdv5gRNvrO7m5Nv6DdKh90k6Wxs2W0QsYkPODaM3CggHpxAY/5 rHU4+dNfAAAA//8DAFBLAwQUAAYACAAAACEAA3uVpd0AAAAKAQAADwAAAGRycy9kb3ducmV2Lnht bEyPQU+EMBCF7yb+h2ZMvJjdYgWiyLBRo95FvRc6S4m0JbTLwv5668k9Tt6X974pd4sZ2EyT751F uN0mwMi2TvW2Q/j6fNvcA/NBWiUHZwlhJQ+76vKilIVyR/tBcx06FkusLySCDmEsOPetJiP91o1k Y7Z3k5EhnlPH1SSPsdwMXCRJzo3sbVzQcqQXTe1PfTAIr8/Zyayzfnff+4dTI1y95Dcr4vXV8vQI LNAS/mH404/qUEWnxh2s8mxAyNJURBRhkyUZsEjkqciBNQh3IgVelfz8heoXAAD//wMAUEsBAi0A FAAGAAgAAAAhALaDOJL+AAAA4QEAABMAAAAAAAAAAAAAAAAAAAAAAFtDb250ZW50X1R5cGVzXS54 bWxQSwECLQAUAAYACAAAACEAOP0h/9YAAACUAQAACwAAAAAAAAAAAAAAAAAvAQAAX3JlbHMvLnJl bHNQSwECLQAUAAYACAAAACEAd2SS9tICAAA6BgAADgAAAAAAAAAAAAAAAAAuAgAAZHJzL2Uyb0Rv Yy54bWxQSwECLQAUAAYACAAAACEAA3uVpd0AAAAKAQAADwAAAAAAAAAAAAAAAAAsBQAAZHJzL2Rv d25yZXYueG1sUEsFBgAAAAAEAAQA8wAAADYGAAAAAA== 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>
        <w:rPr>
          <w:rStyle w:val="PageNumber"/>
          <w:rFonts w:ascii="Times New Roman" w:hAnsi="Times New Roman" w:cs="Times New Roman"/>
        </w:rPr>
        <w:t xml:space="preserve">     25071A6251</w:t>
        <w:tab/>
        <w:tab/>
        <w:t>18</w:t>
      </w:r>
    </w:p>
    <w:p w14:paraId="1357E1FF" w14:textId="77777777" w:rsidR="00B56770" w:rsidRPr="001D3B8C" w:rsidRDefault="00B56770" w:rsidP="00B567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F9A7A8A" wp14:editId="645C06D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3903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4FCEF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3827FB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282C6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3FE7C7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A7A8A" id="_x0000_s1035" type="#_x0000_t202" style="position:absolute;margin-left:0;margin-top:.4pt;width:238.9pt;height:93.65pt;z-index:251712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BX9s/QEAANUDAAAOAAAAZHJzL2Uyb0RvYy54bWysU8tu2zAQvBfoPxC815L8aG3BcpAmTVEg fQBJP4CiKIsoyWVJ2pL79VlSimM0t6I6ECRXO7szO9xeDVqRo3BegqloMcspEYZDI82+oj8f796t KfGBmYYpMKKiJ+Hp1e7tm21vSzGHDlQjHEEQ48veVrQLwZZZ5nknNPMzsMJgsAWnWcCj22eNYz2i a5XN8/x91oNrrAMuvMfb2zFIdwm/bQUP39vWi0BURbG3kFaX1jqu2W7Lyr1jtpN8aoP9QxeaSYNF z1C3LDBycPIVlJbcgYc2zDjoDNpWcpE4IJsi/4vNQ8esSFxQHG/PMvn/B8u/HR/sD0fC8BEGHGAi 4e098F+eGLjpmNmLa+eg7wRrsHARJct668spNUrtSx9B6v4rNDhkdgiQgIbW6agK8iSIjgM4nUUX QyAcLxf5YrHJV5RwjBXFejNfrlMNVj6nW+fDZwGaxE1FHU41wbPjvQ+xHVY+/xKrGbiTSqXJKkP6 im5W81VKuIhoGdB4SuqKrvP4jVaILD+ZJiUHJtW4xwLKTLQj05FzGOqByAbxY25UoYbmhDo4GH2G 7wI3Hbg/lPTosYr63wfmBCXqi0EtN8VyGU2ZDsvVhzke3GWkvowwwxGqooGScXsTkpFHyteoeSuT Gi+dTC2jd5JIk8+jOS/P6a+X17h7AgAA//8DAFBLAwQUAAYACAAAACEAuJsSWdoAAAAFAQAADwAA AGRycy9kb3ducmV2LnhtbEyPzU7DMBCE70h9B2uRuFG7qNAQ4lQViCsV5Ufito23SUS8jmK3CW/f 5QS3Wc1o5ttiPflOnWiIbWALi7kBRVwF13Jt4f3t+ToDFROywy4wWfihCOtydlFg7sLIr3TapVpJ CcccLTQp9bnWsWrIY5yHnli8Qxg8JjmHWrsBRyn3nb4x5k57bFkWGuzpsaHqe3f0Fj5eDl+fS7Ot n/xtP4bJaPb32tqry2nzACrRlP7C8Isv6FAK0z4c2UXVWZBHkgWhF2+5WonYSyjLFqDLQv+nL88A AAD//wMAUEsBAi0AFAAGAAgAAAAhALaDOJL+AAAA4QEAABMAAAAAAAAAAAAAAAAAAAAAAFtDb250 ZW50X1R5cGVzXS54bWxQSwECLQAUAAYACAAAACEAOP0h/9YAAACUAQAACwAAAAAAAAAAAAAAAAAv AQAAX3JlbHMvLnJlbHNQSwECLQAUAAYACAAAACEAowV/bP0BAADVAwAADgAAAAAAAAAAAAAAAAAu AgAAZHJzL2Uyb0RvYy54bWxQSwECLQAUAAYACAAAACEAuJsSWdoAAAAFAQAADwAAAAAAAAAAAAAA AABXBAAAZHJzL2Rvd25yZXYueG1sUEsFBgAAAAAEAAQA8wAAAF4FAAAAAA== " filled="f" stroked="f">
                <v:textbox>
                  <w:txbxContent>
                    <w:p w14:paraId="1B14FCEF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3827FB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282C6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3FE7C7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B56770" w:rsidRPr="001D3B8C" w14:paraId="1E0C73E9" w14:textId="77777777" w:rsidTr="008D48D1">
        <w:trPr>
          <w:trHeight w:val="1420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D85BF3E" w14:textId="7163521C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Round Robin scheduling algorithm A. Time Quantum=2, B.  Time Quantum=10</w:t>
            </w:r>
          </w:p>
          <w:p w14:paraId="7F066B8F" w14:textId="2887A42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A.  Time Quantum=2</w:t>
            </w:r>
          </w:p>
          <w:p w14:paraId="34595C7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0ACC00B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E5036D8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2 and Remaining Time (RT) = BT for each process.</w:t>
            </w:r>
          </w:p>
          <w:p w14:paraId="2654D5E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1FA00705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93A127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23E2922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Execute the process for 2 units or until it finishes.</w:t>
            </w:r>
          </w:p>
          <w:p w14:paraId="460CD959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75FB119B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3BDF6530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0439C246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36DEB71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36170A8F" w14:textId="1923E2E0" w:rsidR="00B56770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CFCF1A8" w14:textId="0C0B931B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7ECF8E79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61A4723F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7CBFC116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10 and Remaining Time (RT) = BT for each process.</w:t>
            </w:r>
          </w:p>
          <w:p w14:paraId="635F5FE7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CEF04F2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89DA48F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32BEEA5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Execute the process for 10 units or until it finishes.</w:t>
            </w:r>
          </w:p>
          <w:p w14:paraId="61304CF7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15057F44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0EF01DE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2CB73A33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C407ADE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8AFB1C2" w14:textId="20B63CF0" w:rsidR="00B56770" w:rsidRPr="001D3B8C" w:rsidRDefault="008D48D1" w:rsidP="007D6014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7433711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A46DFB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BF1C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63C1A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C7698A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7FC9D0" wp14:editId="766E0AA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872544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51D22D" id="Straight Connector 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328C04E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69A82B3" wp14:editId="2095007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63164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24564DD" id="Straight Connector 1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6D663CC3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40B82B" wp14:editId="40E60DA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12353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6CBAB24" id="Straight Connector 6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635E92C" w14:textId="1871F8B1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A6BD2C" wp14:editId="1BB42458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66383582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9883D36" id="Partial Circle 3" o:spid="_x0000_s1026" style="position:absolute;margin-left:273pt;margin-top:717.4pt;width:52pt;height:43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E2F1E6" wp14:editId="6566EBA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31236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2D4F2CC" id="Straight Connector 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6B6379" wp14:editId="0AD3F1D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6852730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D802990" id="Straight Connector 7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0660422" w14:textId="10E5690A" w:rsidR="00F30938" w:rsidRDefault="00B56770" w:rsidP="00F30938">
      <w:pPr>
        <w:tabs>
          <w:tab w:val="left" w:pos="800"/>
          <w:tab w:val="center" w:pos="5953"/>
          <w:tab w:val="left" w:pos="10254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19</w:t>
        <w:tab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2282C7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E3353F1" w14:textId="5290BB50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A3F1BAF" w14:textId="722D6C15" w:rsidR="00F30938" w:rsidRDefault="00036627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8F757E8" wp14:editId="084B7500">
                <wp:simplePos x="0" y="0"/>
                <wp:positionH relativeFrom="margin">
                  <wp:posOffset>3456155</wp:posOffset>
                </wp:positionH>
                <wp:positionV relativeFrom="paragraph">
                  <wp:posOffset>-322580</wp:posOffset>
                </wp:positionV>
                <wp:extent cx="660400" cy="546100"/>
                <wp:effectExtent l="0" t="0" r="25400" b="25400"/>
                <wp:wrapNone/>
                <wp:docPr id="141504703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FAC7FBF" id="Partial Circle 3" o:spid="_x0000_s1026" style="position:absolute;margin-left:272.15pt;margin-top:-25.4pt;width:52pt;height:43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ARY6EH3wAAAAoBAAAPAAAAZHJzL2Rvd25yZXYueG1s TI/BTsMwDIbvSLxDZCRuW9K1nbZSd0JogDhugDRuWWPaiiapmmwrb485wdH2p9/fX24m24szjaHz DiGZKxDkam861yC8vT7OViBC1M7o3jtC+KYAm+r6qtSF8Re3o/M+NoJDXCg0QhvjUEgZ6pasDnM/ kOPbpx+tjjyOjTSjvnC47eVCqaW0unP8odUDPbRUf+1PFmH3TO9P+hDk+kWtPyhJtlN62CLe3kz3 dyAiTfEPhl99VoeKnY7+5EwQPUKeZSmjCLNccQcmltmKN0eENF+ArEr5v0L1AwAA//8DAFBLAQIt ABQABgAIAAAAIQC2gziS/gAAAOEBAAATAAAAAAAAAAAAAAAAAAAAAABbQ29udGVudF9UeXBlc10u eG1sUEsBAi0AFAAGAAgAAAAhADj9If/WAAAAlAEAAAsAAAAAAAAAAAAAAAAALwEAAF9yZWxzLy5y ZWxzUEsBAi0AFAAGAAgAAAAhADDvV4LRAgAAOgYAAA4AAAAAAAAAAAAAAAAALgIAAGRycy9lMm9E b2MueG1sUEsBAi0AFAAGAAgAAAAhABFjoQffAAAACgEAAA8AAAAAAAAAAAAAAAAAKwUAAGRycy9k b3ducmV2LnhtbFBLBQYAAAAABAAEAPMAAAA3BgAAAAA=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20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621600D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73C2799C" wp14:editId="06C03C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92276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F32D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44E8632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37F246D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FA5318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2799C" id="_x0000_s1036" type="#_x0000_t202" style="position:absolute;margin-left:0;margin-top:.4pt;width:238.9pt;height:93.65pt;z-index:251778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Nzaz/QEAANYDAAAOAAAAZHJzL2Uyb0RvYy54bWysU8tu2zAQvBfoPxC815L8aG3BcpAmTVEg fQBJP4CiKIsoyWVJ2pL79VlSimM0t6I6ECRXO7szO9xeDVqRo3BegqloMcspEYZDI82+oj8f796t KfGBmYYpMKKiJ+Hp1e7tm21vSzGHDlQjHEEQ48veVrQLwZZZ5nknNPMzsMJgsAWnWcCj22eNYz2i a5XN8/x91oNrrAMuvMfb2zFIdwm/bQUP39vWi0BURbG3kFaX1jqu2W7Lyr1jtpN8aoP9QxeaSYNF z1C3LDBycPIVlJbcgYc2zDjoDNpWcpE4IJsi/4vNQ8esSFxQHG/PMvn/B8u/HR/sD0fC8BEGHGAi 4e098F+eGLjpmNmLa+eg7wRrsHARJct668spNUrtSx9B6v4rNDhkdgiQgIbW6agK8iSIjgM4nUUX QyAcLxf5YrHJV5RwjBXFejNfrlMNVj6nW+fDZwGaxE1FHU41wbPjvQ+xHVY+/xKrGbiTSqXJKkP6 im5W81VKuIhoGdB4SuqKrvP4jVaILD+ZJiUHJtW4xwLKTLQj05FzGOqByAa7TslRhhqaEwrhYDQa PgzcdOD+UNKjySrqfx+YE5SoLwbF3BTLZXRlOixXH+Z4cJeR+jLCDEeoigZKxu1NSE4eOV+j6K1M crx0MvWM5kkqTUaP7rw8p79enuPuCQAA//8DAFBLAwQUAAYACAAAACEAuJsSWdoAAAAFAQAADwAA AGRycy9kb3ducmV2LnhtbEyPzU7DMBCE70h9B2uRuFG7qNAQ4lQViCsV5Ufito23SUS8jmK3CW/f 5QS3Wc1o5ttiPflOnWiIbWALi7kBRVwF13Jt4f3t+ToDFROywy4wWfihCOtydlFg7sLIr3TapVpJ CcccLTQp9bnWsWrIY5yHnli8Qxg8JjmHWrsBRyn3nb4x5k57bFkWGuzpsaHqe3f0Fj5eDl+fS7Ot n/xtP4bJaPb32tqry2nzACrRlP7C8Isv6FAK0z4c2UXVWZBHkgWhF2+5WonYSyjLFqDLQv+nL88A AAD//wMAUEsBAi0AFAAGAAgAAAAhALaDOJL+AAAA4QEAABMAAAAAAAAAAAAAAAAAAAAAAFtDb250 ZW50X1R5cGVzXS54bWxQSwECLQAUAAYACAAAACEAOP0h/9YAAACUAQAACwAAAAAAAAAAAAAAAAAv AQAAX3JlbHMvLnJlbHNQSwECLQAUAAYACAAAACEATzc2s/0BAADWAwAADgAAAAAAAAAAAAAAAAAu AgAAZHJzL2Uyb0RvYy54bWxQSwECLQAUAAYACAAAACEAuJsSWdoAAAAFAQAADwAAAAAAAAAAAAAA AABXBAAAZHJzL2Rvd25yZXYueG1sUEsFBgAAAAAEAAQA8wAAAF4FAAAAAA== " filled="f" stroked="f">
                <v:textbox>
                  <w:txbxContent>
                    <w:p w14:paraId="07FF32D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44E8632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37F246D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FA5318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667728BC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2AD9C1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F06394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2913E3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CB8B6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628FA3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7E56F94" wp14:editId="57F63E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2801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6EB5D14" id="Straight Connector 4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42D23C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C30EBD" wp14:editId="02192ECC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16164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CE0DDA2" id="Straight Connector 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2C3432A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B24FC30" wp14:editId="74EB7A2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07339072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A57891" id="Straight Connector 6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F49E5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8B939C7" wp14:editId="4FBF1FCA">
                <wp:simplePos x="0" y="0"/>
                <wp:positionH relativeFrom="margin">
                  <wp:posOffset>3514670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0128458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CC89A0E" id="Partial Circle 3" o:spid="_x0000_s1026" style="position:absolute;margin-left:276.75pt;margin-top:717.4pt;width:52pt;height:43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iDzT04QAAAA0BAAAPAAAAZHJzL2Rvd25yZXYueG1s TI/NTsMwEITvSLyDtUjcqJOm7k+IUyFUQBxbilRubrwkEfE6it02vD3LCY4782l2pliPrhNnHELr SUM6SUAgVd62VGvYvz3dLUGEaMiazhNq+MYA6/L6qjC59Rfa4nkXa8EhFHKjoYmxz6UMVYPOhInv kdj79IMzkc+hlnYwFw53nZwmyVw60xJ/aEyPjw1WX7uT07B9wfdncwhy9ZqsPjBNN2N22Gh9ezM+ 3IOIOMY/GH7rc3UoudPRn8gG0WlQKlOMsjHLZjyCkblasHRkSU2TJciykP9XlD8AAAD//wMAUEsB Ai0AFAAGAAgAAAAhALaDOJL+AAAA4QEAABMAAAAAAAAAAAAAAAAAAAAAAFtDb250ZW50X1R5cGVz XS54bWxQSwECLQAUAAYACAAAACEAOP0h/9YAAACUAQAACwAAAAAAAAAAAAAAAAAvAQAAX3JlbHMv LnJlbHNQSwECLQAUAAYACAAAACEAMO9XgtECAAA6BgAADgAAAAAAAAAAAAAAAAAuAgAAZHJzL2Uy b0RvYy54bWxQSwECLQAUAAYACAAAACEAog809OEAAAANAQAADwAAAAAAAAAAAAAAAAArBQAAZHJz L2Rvd25yZXYueG1sUEsFBgAAAAAEAAQA8wAAADkGAAAAAA==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BF6C58B" wp14:editId="75054C5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239593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F5CDDF0" id="Straight Connector 5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74FC17C" wp14:editId="79BE9E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088174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809479" id="Straight Connector 7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BFB6FDC" w14:textId="4941703A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t>21</w:t>
      </w:r>
      <w:r>
        <w:rPr>
          <w:rStyle w:val="PageNumber"/>
          <w:rFonts w:ascii="Times New Roman" w:hAnsi="Times New Roman" w:cs="Times New Roman"/>
        </w:rPr>
        <w:br w:type="page"/>
      </w:r>
    </w:p>
    <w:p w14:paraId="53DDA20E" w14:textId="52446057" w:rsidR="00B56770" w:rsidRPr="001D3B8C" w:rsidRDefault="00246550" w:rsidP="00B56770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F0EF75" wp14:editId="09E5F407">
                <wp:simplePos x="0" y="0"/>
                <wp:positionH relativeFrom="margin">
                  <wp:posOffset>3467100</wp:posOffset>
                </wp:positionH>
                <wp:positionV relativeFrom="paragraph">
                  <wp:posOffset>10275228</wp:posOffset>
                </wp:positionV>
                <wp:extent cx="624840" cy="372794"/>
                <wp:effectExtent l="0" t="0" r="22860" b="27305"/>
                <wp:wrapNone/>
                <wp:docPr id="41012673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372794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A9EF08" id="Partial Circle 3" o:spid="_x0000_s1026" style="position:absolute;margin-left:273pt;margin-top:809.05pt;width:49.2pt;height:29.3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37279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QHiN1QIAADoGAAAOAAAAZHJzL2Uyb0RvYy54bWysVMluFDEQvSPxD5bvpJfMllF6olFCEFJE IhKUs8fLtMEbtmfj6ym7exYgB4K4uKu69lfL5dVWK7TmPkhrGlydlRhxQy2TZtngL0+37yYYhUgM I8oa3uAdD/hq9vbN5cZNeW1bqxj3CJyYMN24BrcxumlRBNpyTcKZddyAUFivSQTWLwvmyQa8a1XU ZTkqNtYz5y3lIcDfm06IZ9m/EJzGeyECj0g1GHKL+fX5XaS3mF2S6dIT10rap0H+IQtNpIGgB1c3 JBK08vIPV1pSb4MV8YxaXVghJOW5BqimKn+r5rEljudaAJzgDjCF/+eWflo/ugcPMGxcmAYgUxVb 4XX6Qn5om8HaHcDi24go/BzVg8kAIKUgOh/X44tBArM4Gjsf4gduNUpEg51MpZApWd+FmKFiyBAN M0HY1wojoRUgvyYK1dVwUo6q7A8QPVGrT9WqclIOz8ejPmzvFxLYB05BjL2VSuUuK4M2Db4Y1kNI msCsCUUikNqxBgezxIioJQwxjT4nGqySLFknP3kg+bXyCDJsMPtW9WF/0UqRb0hoO6UsSmpk6u3K sEy1nLD3hqG4c1C6gaXAKS3NGUaKQ/hEZc1IpPobTahYGUD+2MBMxZ3iKbQyn7lAkuU+dqX45SJV 0q0B7Cl0cb8M2RkYJEUBtb/StjdJ1jxv3yvtD0Y5vjXxYK+lsX1f0m14qRWi099D0QGQsFhYtnuA em23/sHRWwmduiMhPhAPUwcAwA2L9/AIZaEdtqcwaq3/8dL/pA9rCFLoH9wPGKHvK+Khm+qjgQW9 qAZpO2JmBsNxDYw/lSxOJWalry3MFewBZJfJpB/VnhTe6mc4dfMUFUTEUIjdDWvPXMeuoXAsKZ/P sxocGUfinXl0NDlPqKYZfdo+E+/6xYyw0Z/s/tb0CwoT2G9Sp5ssjZ2vohUyJuER156BA5Vt+mOa LuApn7WOJ3/2EwAA//8DAFBLAwQUAAYACAAAACEA9Lr3QuEAAAANAQAADwAAAGRycy9kb3ducmV2 LnhtbEyPMW+DMBCF90r9D9ZV6tYYUuoiiokS1A4dOpBk6eZgF1DxGWGHwL/vZWrGe+/p3ffyzWx7 NpnRdw4lxKsImMHa6Q4bCcfDx1MKzAeFWvUOjYTFeNgU93e5yrS7YGWmfWgYlaDPlIQ2hCHj3Net scqv3GCQvB83WhXoHBuuR3WhctvzdRQJblWH9KFVgylbU//uz1bC+/xZfQ3PVbebxLfarZey3OIi 5ePDvH0DFswc/sNwxSd0KIjp5M6oPeslvCSCtgQyRJzGwCgikiQBdrpKryIFXuT8dkXxBwAA//8D AFBLAQItABQABgAIAAAAIQC2gziS/gAAAOEBAAATAAAAAAAAAAAAAAAAAAAAAABbQ29udGVudF9U eXBlc10ueG1sUEsBAi0AFAAGAAgAAAAhADj9If/WAAAAlAEAAAsAAAAAAAAAAAAAAAAALwEAAF9y ZWxzLy5yZWxzUEsBAi0AFAAGAAgAAAAhAPxAeI3VAgAAOgYAAA4AAAAAAAAAAAAAAAAALgIAAGRy cy9lMm9Eb2MueG1sUEsBAi0AFAAGAAgAAAAhAPS690LhAAAADQEAAA8AAAAAAAAAAAAAAAAALwUA AGRycy9kb3ducmV2LnhtbFBLBQYAAAAABAAEAPMAAAA9BgAAAAA= " path="m624826,184635v1268,80033,-83242,151615,-209976,177856c348798,376167,276965,376229,210847,362668,84413,336734,-349,265676,1,185909r312419,488l624826,184635xe" filled="f" strokecolor="black [3200]">
                <v:path arrowok="t" o:connecttype="custom" o:connectlocs="624826,184635;414850,362491;210847,362668;1,185909;312420,186397;624826,184635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42C8C196" w14:textId="77777777" w:rsidTr="00246550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89ECB46" w14:textId="5D98C218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A. Time Quantum=2</w:t>
            </w:r>
          </w:p>
          <w:p w14:paraId="7EE9349C" w14:textId="77777777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2FBB58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6C32F1E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79777AC4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25071A6251\n");</w:t>
            </w:r>
          </w:p>
          <w:p w14:paraId="77ADAC9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int n, tq = 2, at[10], bt[10], rt[10], ct[10], done = 0, time = 0;</w:t>
            </w:r>
          </w:p>
          <w:p w14:paraId="5CC3BCC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5C2F067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13182F6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21DFDF1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10CCEBCC" w14:textId="1C247F0C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bt[i];}</w:t>
            </w:r>
          </w:p>
          <w:p w14:paraId="207E9AEC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40A10D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013528C2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 {</w:t>
            </w:r>
          </w:p>
          <w:p w14:paraId="6F69385F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0) {</w:t>
            </w:r>
          </w:p>
          <w:p w14:paraId="32A48090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6BE4D0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(rt[i] &gt; tq) ? tq : rt[i];</w:t>
            </w:r>
          </w:p>
          <w:p w14:paraId="441ED30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rt[i] -= slice; time += slice;</w:t>
            </w:r>
          </w:p>
          <w:p w14:paraId="6E2C1B58" w14:textId="5EF4ED34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(rt[i] == 0) { done++; ct[i] = time; } }}</w:t>
            </w:r>
          </w:p>
          <w:p w14:paraId="0AA63F90" w14:textId="1E4055F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if (!exec) time++;}</w:t>
            </w:r>
          </w:p>
          <w:p w14:paraId="26E1280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26C8FDD7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07BEF986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2F6062F6" w14:textId="035A5E6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 }</w:t>
            </w:r>
          </w:p>
          <w:p w14:paraId="1FC13E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74DB9834" w14:textId="73322619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return 0;}</w:t>
            </w:r>
          </w:p>
          <w:p w14:paraId="1CC94F0A" w14:textId="15F2BCAA" w:rsidR="00B56770" w:rsidRPr="001D3B8C" w:rsidRDefault="00B56770" w:rsidP="008D48D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01DCBCD9" w14:textId="071EC792" w:rsidR="008D48D1" w:rsidRPr="001D3B8C" w:rsidRDefault="00246550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2DAF372" wp14:editId="6DAF72A9">
                  <wp:extent cx="4093698" cy="1384790"/>
                  <wp:effectExtent l="0" t="0" r="2540" b="6350"/>
                  <wp:docPr id="1999859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859075" name=""/>
                          <pic:cNvPicPr/>
                        </pic:nvPicPr>
                        <pic:blipFill>
                          <a:blip r:embed="rId24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colorTemperature colorTemp="8133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724" cy="1422685"/>
                          </a:xfrm>
                          <a:prstGeom prst="rect">
                            <a:avLst/>
                          </a:prstGeom>
                          <a:effectLst>
                            <a:outerShdw dist="50800" sx="1000" sy="1000" algn="ctr" rotWithShape="0">
                              <a:srgbClr val="000000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611B306" w14:textId="20324E02" w:rsidR="00246550" w:rsidRPr="001D3B8C" w:rsidRDefault="00246550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4E75D19" wp14:editId="4D5B9B78">
                  <wp:extent cx="3808095" cy="1793240"/>
                  <wp:effectExtent l="0" t="0" r="1905" b="0"/>
                  <wp:docPr id="1194452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4523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792" cy="183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DBB57" w14:textId="01B38DDF" w:rsidR="00B56770" w:rsidRPr="001D3B8C" w:rsidRDefault="00974716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056674C" wp14:editId="063BAC2C">
                  <wp:extent cx="3808547" cy="1533086"/>
                  <wp:effectExtent l="0" t="0" r="1905" b="0"/>
                  <wp:docPr id="208510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1019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700" cy="154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B76E30" w14:textId="7CD56B11" w:rsidR="00B56770" w:rsidRPr="001D3B8C" w:rsidRDefault="00B56770" w:rsidP="00B56770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22</w:t>
      </w:r>
    </w:p>
    <w:p w14:paraId="5A0AE0FB" w14:textId="77777777" w:rsidR="00B56770" w:rsidRPr="001D3B8C" w:rsidRDefault="00B56770" w:rsidP="00B567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15FA01A" wp14:editId="7C8DFF8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04042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BB542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255511C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E15787D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8BC1AAA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A01A" id="_x0000_s1037" type="#_x0000_t202" style="position:absolute;margin-left:0;margin-top:.4pt;width:238.9pt;height:93.65pt;z-index:251720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gFhF/gEAANYDAAAOAAAAZHJzL2Uyb0RvYy54bWysU8tu2zAQvBfoPxC815L8aG3BcpAmTVEg fQBJP4CiKIsoyWVJ2pL79VlSimM0t6I6ECRXO7szO9xeDVqRo3BegqloMcspEYZDI82+oj8f796t KfGBmYYpMKKiJ+Hp1e7tm21vSzGHDlQjHEEQ48veVrQLwZZZ5nknNPMzsMJgsAWnWcCj22eNYz2i a5XN8/x91oNrrAMuvMfb2zFIdwm/bQUP39vWi0BURbG3kFaX1jqu2W7Lyr1jtpN8aoP9QxeaSYNF z1C3LDBycPIVlJbcgYc2zDjoDNpWcpE4IJsi/4vNQ8esSFxQHG/PMvn/B8u/HR/sD0fC8BEGHGAi 4e098F+eGLjpmNmLa+eg7wRrsHARJct668spNUrtSx9B6v4rNDhkdgiQgIbW6agK8iSIjgM4nUUX QyAcLxf5YrHJV5RwjBXFejNfrlMNVj6nW+fDZwGaxE1FHU41wbPjvQ+xHVY+/xKrGbiTSqXJKkP6 im5W81VKuIhoGdB4SuqKrvP4jVaILD+ZJiUHJtW4xwLKTLQj05FzGOqByCZ2HZOjDDU0JxTCwWg0 fBi46cD9oaRHk1XU/z4wJyhRXwyKuSmWy+jKdFiuPszx4C4j9WWEGY5QFQ2UjNubkJw8cr5G0VuZ 5HjpZOoZzZNUmowe3Xl5Tn+9PMfdEwA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J2AWEX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0CABB542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255511C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E15787D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8BC1AAA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25C42E3" w14:textId="77777777" w:rsidTr="002B31A5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E65EA34" w14:textId="7C08509A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56D6B1BE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34A9B7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403AC81F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2A1C2754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25071A6251\n");</w:t>
            </w:r>
          </w:p>
          <w:p w14:paraId="151D81B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int n, tq = 10, at[10], bt[10], rt[10], ct[10], done = 0, time = 0;</w:t>
            </w:r>
          </w:p>
          <w:p w14:paraId="2806AFF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23993FB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492E370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0D0208C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22183A4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</w:t>
            </w:r>
          </w:p>
          <w:p w14:paraId="167F6F5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1DDFD2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2C4641CD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1E570D8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 {</w:t>
            </w:r>
          </w:p>
          <w:p w14:paraId="0CAE7C1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0) {</w:t>
            </w:r>
          </w:p>
          <w:p w14:paraId="1CDA360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7A565C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(rt[i] &gt; tq) ? tq : rt[i];</w:t>
            </w:r>
          </w:p>
          <w:p w14:paraId="5E2FB397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rt[i] -= slice; time += slice;</w:t>
            </w:r>
          </w:p>
          <w:p w14:paraId="6709A34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(rt[i] == 0) { done++; ct[i] = time; }</w:t>
            </w:r>
          </w:p>
          <w:p w14:paraId="77C9216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    }</w:t>
            </w:r>
          </w:p>
          <w:p w14:paraId="7A131AA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}</w:t>
            </w:r>
          </w:p>
          <w:p w14:paraId="49F22EFE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if (!exec) time++;</w:t>
            </w:r>
          </w:p>
          <w:p w14:paraId="6B01944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6A21EA4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047E51E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D19842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56EEC512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</w:t>
            </w:r>
          </w:p>
          <w:p w14:paraId="210B30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558828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6F94F2D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14E19BDF" w14:textId="40346ACF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3244CFE0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E3C9169" w14:textId="39678EDB" w:rsidR="00246550" w:rsidRPr="001D3B8C" w:rsidRDefault="00974716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4E04166" wp14:editId="004ACFAA">
                  <wp:extent cx="3305908" cy="1920023"/>
                  <wp:effectExtent l="0" t="0" r="8890" b="4445"/>
                  <wp:docPr id="1771492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49201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127" cy="194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7844B" w14:textId="581B2DED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CAE267" w14:textId="25BDB18B" w:rsidR="00B56770" w:rsidRPr="001D3B8C" w:rsidRDefault="00B56770" w:rsidP="002B31A5">
            <w:pPr>
              <w:rPr>
                <w:rFonts w:ascii="Times New Roman" w:hAnsi="Times New Roman" w:cs="Times New Roman"/>
              </w:rPr>
            </w:pPr>
          </w:p>
        </w:tc>
      </w:tr>
    </w:tbl>
    <w:p w14:paraId="387EE485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433AD2" wp14:editId="573453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333147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6E175A" id="Straight Connector 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71184E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6B54C3" wp14:editId="699F766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72430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4EA3DD" id="Straight Connector 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7625644B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8D7AA0" wp14:editId="3FA60A9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131557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6964B51" id="Straight Connector 6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385762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F2159B" wp14:editId="6533BCB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409921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10854D2" id="Straight Connector 5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DB976B" wp14:editId="5F4C9CAA">
                <wp:simplePos x="0" y="0"/>
                <wp:positionH relativeFrom="margin">
                  <wp:align>center</wp:align>
                </wp:positionH>
                <wp:positionV relativeFrom="paragraph">
                  <wp:posOffset>8971915</wp:posOffset>
                </wp:positionV>
                <wp:extent cx="625033" cy="526648"/>
                <wp:effectExtent l="0" t="0" r="22860" b="26035"/>
                <wp:wrapNone/>
                <wp:docPr id="158669161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474F5" id="Partial Circle 3" o:spid="_x0000_s1026" style="position:absolute;margin-left:0;margin-top:706.45pt;width:49.2pt;height:41.45pt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JL20gIAADoGAAAOAAAAZHJzL2Uyb0RvYy54bWysVElPGzEUvlfqf7B8L7OQhBAxQRGUqhIC VKg4O14ybr3Vdrb++j57Jgsth1L14nlv3v695eJyoxVacR+kNQ2uTkqMuKGWSbNo8Nenmw9jjEIk hhFlDW/wlgd8OX3/7mLtJry2rVWMewROTJisXYPbGN2kKAJtuSbhxDpuQCis1yQC6xcF82QN3rUq 6rIcFWvrmfOW8hDg73UnxNPsXwhO470QgUekGgy5xfz6/M7TW0wvyGThiWsl7dMg/5CFJtJA0L2r axIJWnr5hystqbfBinhCrS6sEJLyXANUU5W/VfPYEsdzLQBOcHuYwv9zS+9Wj+7BAwxrFyYByFTF RnidvpAf2mSwtnuw+CYiCj9H9bA8PcWIgmhYj0aDcQKzOBg7H+InbjVKRIOdTKWQCVndhpihYsgQ DTNB2LcKI6EVIL8iCtXVcFyOqkHfnCO1+litKsfl8PRs1Ift/UICu8ApiLE3UqncZWXQusHnw3oI SROYNaFIBFI71uBgFhgRtYAhptHnRINVkiXr5CcPJL9SHkGGDWbfqz7sC60U+ZqEtlPKoq4Ib5eG 5SxaTthHw1DcOijdwFLglJbmDCPFIXyismYkUv2NJlSsDCB/aGCm4lbxlLkyX7hAkuU+dqX4xTxV 0q0B7Cksxm4ZsjMwSIoCan+jbW+SrHnevjfa741yfGvi3l5LY/u+pNvwWitEp7+DogMgYTG3bPsA 9dpu/YOjNxI6dUtCfCAepg4AgBsW7+ERykI7bE9h1Fr/87X/SR/WEKTQP7gfMEI/lsRDN9VnAwt6 Xg0G6eBkZjA8q4Hxx5L5scQs9ZWFuYI9gOwymfSj2pHCW/0Mp26WooKIGAqxu2HtmavYNRSOJeWz WVaDI+NIvDWPjibnCdU0o0+bZ+Jdv5gRNvrO7m5Nv6DdKh90k6Wxs2W0QsYkPODaM3CggHpxAY/5 rHU4+dNfAAAA//8DAFBLAwQUAAYACAAAACEAp/7a5NwAAAAJAQAADwAAAGRycy9kb3ducmV2Lnht bEyPQU+DQBCF7yb+h82YeDF2KWkbQJZGjXoX9b6wUyCys4TdUuivd3qyx3nv5c338v1sezHh6DtH CtarCARS7UxHjYLvr/fHBIQPmozuHaGCBT3si9ubXGfGnegTpzI0gkvIZ1pBG8KQSenrFq32Kzcg sXdwo9WBz7GRZtQnLre9jKNoJ63uiD+0esDXFuvf8mgVvL1sz3aZ2g/3c0jPVezKefewKHV/Nz8/ gQg4h/8wXPAZHQpmqtyRjBe9Ah4SWN2s4xQE+2myAVFdlHSbgCxyeb2g+AMAAP//AwBQSwECLQAU AAYACAAAACEAtoM4kv4AAADhAQAAEwAAAAAAAAAAAAAAAAAAAAAAW0NvbnRlbnRfVHlwZXNdLnht bFBLAQItABQABgAIAAAAIQA4/SH/1gAAAJQBAAALAAAAAAAAAAAAAAAAAC8BAABfcmVscy8ucmVs c1BLAQItABQABgAIAAAAIQB3ZJL20gIAADoGAAAOAAAAAAAAAAAAAAAAAC4CAABkcnMvZTJvRG9j LnhtbFBLAQItABQABgAIAAAAIQCn/trk3AAAAAkBAAAPAAAAAAAAAAAAAAAAACwFAABkcnMvZG93 bnJldi54bWxQSwUGAAAAAAQABADzAAAANQYAAAAA 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2319D3" wp14:editId="72A274F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6107085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7956C70" id="Straight Connector 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213699A" w14:textId="20FE79EA" w:rsidR="00B56770" w:rsidRPr="001D3B8C" w:rsidRDefault="00B56770" w:rsidP="00B56770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23</w:t>
      </w:r>
    </w:p>
    <w:p w14:paraId="3DC6F6D6" w14:textId="77777777" w:rsidR="00B56770" w:rsidRPr="001D3B8C" w:rsidRDefault="00B56770" w:rsidP="00B5677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14F84AEF" w14:textId="77777777" w:rsidR="00B56770" w:rsidRPr="001D3B8C" w:rsidRDefault="00B56770" w:rsidP="00B567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D6EF6BC" wp14:editId="04FC68A3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325970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AFE1894" id="Partial Circle 3" o:spid="_x0000_s1026" style="position:absolute;margin-left:0;margin-top:786.5pt;width:49.2pt;height:41.45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pvYz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Ib1aFANE5jFwdj5ED9zq1EiGuxkKoVMyOomxAwVQ4Zo mAnCvlcYCa0A+RVRqK6G43JUDfrmHKnVx2pVOS6HH09HfdjeLySwC5yCGHstlcpdVgatG3w2rIeQ NIFZE4pEILVjDQ5mgRFRCxhiGn1ONFglWbJOfvJA8kvlEWTYYPaj6sO+0EqRr0hoO6Us6orwdmlY zqLlhH0yDMWtg9INLAVOaWnOMFIcwicqa0Yi1d9oQsXKAPKHBmYqbhVPmSvzlQskWe5jV4pfzFMl 3RrAnkIXd8uQnYFBUhRQ+xtte5NkzfP2vdF+b5TjWxP39loa2/cl3YbXWiE6/R0UHQAJi7ll23uo 13brHxy9ltCpGxLiPfEwdQAA3LB4B49QFtphewqj1vrn1/4nfVhDkEL/4H7ACP1cEg/dVF8MLOhZ NUjbETMzGJ7WwPhjyfxYYpb60sJcwR5AdplM+lHtSOGtfoJTN0tRQUQMhdjdsPbMZewaCseS8tks q8GRcSTemAdHk/OEaprRx80T8a5fzAgbfWt3t6Zf0G6VD7rJ0tjZMlohYxIecO0ZOFBAvbiAx3zW Opz86S8AAAD//wMAUEsDBBQABgAIAAAAIQBG8i5g4AAAAAkBAAAPAAAAZHJzL2Rvd25yZXYueG1s TI/NTsMwEITvSLyDtUjcqM1PShviVIiqB8QBSJG4uvE2ibDXIXabwNOznOC2O7Oa/aZYTd6JIw6x C6ThcqZAINXBdtRoeNtuLhYgYjJkjQuEGr4wwqo8PSlMbsNIr3isUiM4hGJuNLQp9bmUsW7RmzgL PRJ7+zB4k3gdGmkHM3K4d/JKqbn0piP+0JoeH1qsP6qD1+Be2sdN9fStpvFdrdfbz7h/VlHr87Pp /g5Ewin9HcMvPqNDyUy7cCAbhdPARRKr2e01T+wvFzcgdqzMs2wJsizk/wblDwAAAP//AwBQSwEC LQAUAAYACAAAACEAtoM4kv4AAADhAQAAEwAAAAAAAAAAAAAAAAAAAAAAW0NvbnRlbnRfVHlwZXNd LnhtbFBLAQItABQABgAIAAAAIQA4/SH/1gAAAJQBAAALAAAAAAAAAAAAAAAAAC8BAABfcmVscy8u cmVsc1BLAQItABQABgAIAAAAIQCepvYz0QIAADoGAAAOAAAAAAAAAAAAAAAAAC4CAABkcnMvZTJv RG9jLnhtbFBLAQItABQABgAIAAAAIQBG8i5g4AAAAAkBAAAPAAAAAAAAAAAAAAAAACsFAABkcnMv ZG93bnJldi54bWxQSwUGAAAAAAQABADzAAAAOAYAAAAA 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420B398" w14:textId="77777777" w:rsidTr="002B31A5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45F7F7B" w14:textId="2522D044" w:rsidR="00B56770" w:rsidRPr="001D3B8C" w:rsidRDefault="00974716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39C7CB9" wp14:editId="328C62DF">
                  <wp:extent cx="4346575" cy="2454813"/>
                  <wp:effectExtent l="0" t="0" r="0" b="3175"/>
                  <wp:docPr id="1610797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79700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897" cy="2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A3E31" w14:textId="479648E6" w:rsidR="00B56770" w:rsidRPr="001D3B8C" w:rsidRDefault="00974716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B77683C" wp14:editId="668C575D">
                  <wp:extent cx="4346575" cy="2203450"/>
                  <wp:effectExtent l="0" t="0" r="0" b="6350"/>
                  <wp:docPr id="208696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9669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779" cy="2205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EDDFD" w14:textId="7D209C45" w:rsidR="009812A9" w:rsidRDefault="00B56770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24</w:t>
        <w:tab/>
        <w:t xml:space="preserve">        </w:t>
      </w:r>
    </w:p>
    <w:p w14:paraId="6717F781" w14:textId="77777777" w:rsidR="009812A9" w:rsidRDefault="009812A9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14E1F182" w14:textId="77777777" w:rsidR="009812A9" w:rsidRPr="001D3B8C" w:rsidRDefault="009812A9" w:rsidP="009812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FA9FFA9" wp14:editId="57C1AED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628776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EF432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A6ADDF5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0D1D7E5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D54488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9FFA9" id="_x0000_s1038" type="#_x0000_t202" style="position:absolute;margin-left:0;margin-top:.4pt;width:238.9pt;height:93.65pt;z-index:251731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XpqE/gEAANYDAAAOAAAAZHJzL2Uyb0RvYy54bWysU8tu2zAQvBfoPxC813rYbm3BcpAmTVEg fQBJP4CmKIsoyWVJ2pL79VlSimM0t6I6ECRXO7szO9xcDVqRo3BegqlpMcspEYZDI82+pj8f796t KPGBmYYpMKKmJ+Hp1fbtm01vK1FCB6oRjiCI8VVva9qFYKss87wTmvkZWGEw2ILTLODR7bPGsR7R tcrKPH+f9eAa64AL7/H2dgzSbcJvW8HD97b1IhBVU+wtpNWldRfXbLth1d4x20k+tcH+oQvNpMGi Z6hbFhg5OPkKSkvuwEMbZhx0Bm0ruUgckE2R/8XmoWNWJC4ojrdnmfz/g+Xfjg/2hyNh+AgDDjCR 8PYe+C9PDNx0zOzFtXPQd4I1WLiIkmW99dWUGqX2lY8gu/4rNDhkdgiQgIbW6agK8iSIjgM4nUUX QyAcL+f5fL7Ol5RwjBXFal0uVqkGq57TrfPhswBN4qamDqea4Nnx3ofYDquef4nVDNxJpdJklSF9 TdfLcpkSLiJaBjSekrqmqzx+oxUiy0+mScmBSTXusYAyE+3IdOQcht1AZINdlzE5yrCD5oRCOBiN hg8DNx24P5T0aLKa+t8H5gQl6otBMdfFYhFdmQ6L5YcSD+4ysruMMMMRqqaBknF7E5KTR87XKHor kxwvnUw9o3mSSpPRozsvz+mvl+e4fQI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KpemoT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1D7EF432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A6ADDF5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0D1D7E5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D54488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422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22"/>
      </w:tblGrid>
      <w:tr w:rsidR="009812A9" w:rsidRPr="001D3B8C" w14:paraId="7583E550" w14:textId="77777777" w:rsidTr="00C25E0C">
        <w:trPr>
          <w:trHeight w:val="14193"/>
        </w:trPr>
        <w:tc>
          <w:tcPr>
            <w:tcW w:w="11422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122E57D" w14:textId="4AEA522A" w:rsidR="00D86E36" w:rsidRDefault="00FC5666" w:rsidP="004E4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Aim: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Make the analysis of all scheduling algorithms </w:t>
            </w:r>
          </w:p>
          <w:p w14:paraId="0D68AE95" w14:textId="34358132" w:rsidR="00D86E36" w:rsidRPr="00D86E36" w:rsidRDefault="00D86E36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tbl>
            <w:tblPr>
              <w:tblStyle w:val="TableGrid"/>
              <w:tblW w:w="11352" w:type="dxa"/>
              <w:tblLayout w:type="fixed"/>
              <w:tblLook w:val="04A0" w:firstRow="1" w:lastRow="0" w:firstColumn="1" w:lastColumn="0" w:noHBand="0" w:noVBand="1"/>
            </w:tblPr>
            <w:tblGrid>
              <w:gridCol w:w="5796"/>
              <w:gridCol w:w="5556"/>
            </w:tblGrid>
            <w:tr w:rsidR="00FC5666" w14:paraId="402B24FA" w14:textId="77777777" w:rsidTr="00C25E0C">
              <w:trPr>
                <w:trHeight w:val="2627"/>
              </w:trPr>
              <w:tc>
                <w:tcPr>
                  <w:tcW w:w="5796" w:type="dxa"/>
                </w:tcPr>
                <w:p w14:paraId="166A0B13" w14:textId="77777777" w:rsidR="00FC5666" w:rsidRDefault="00FC566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3F05B903" wp14:editId="02B193C4">
                        <wp:extent cx="3517900" cy="1587500"/>
                        <wp:effectExtent l="0" t="0" r="6350" b="0"/>
                        <wp:docPr id="78814147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1630074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7612" cy="1614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81D1DB" w14:textId="30F5C232" w:rsidR="00FC5666" w:rsidRPr="00FC5666" w:rsidRDefault="00FC566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without arrival times</w:t>
                  </w:r>
                </w:p>
              </w:tc>
              <w:tc>
                <w:tcPr>
                  <w:tcW w:w="5556" w:type="dxa"/>
                </w:tcPr>
                <w:p w14:paraId="6FFAFBCA" w14:textId="77777777" w:rsidR="00FC5666" w:rsidRDefault="00FC566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2A954A96" wp14:editId="362B3918">
                        <wp:extent cx="3327400" cy="1619250"/>
                        <wp:effectExtent l="0" t="0" r="6350" b="0"/>
                        <wp:docPr id="3272479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3762194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0547" cy="1649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5C68BE" w14:textId="6535306E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arrival times</w:t>
                  </w:r>
                </w:p>
              </w:tc>
            </w:tr>
            <w:tr w:rsidR="00FC5666" w14:paraId="0166B54B" w14:textId="77777777" w:rsidTr="00C25E0C">
              <w:tc>
                <w:tcPr>
                  <w:tcW w:w="5796" w:type="dxa"/>
                </w:tcPr>
                <w:p w14:paraId="26226D54" w14:textId="77777777" w:rsidR="00FC566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77E79675" wp14:editId="49CBB03D">
                        <wp:extent cx="3492500" cy="1600200"/>
                        <wp:effectExtent l="0" t="0" r="0" b="0"/>
                        <wp:docPr id="184617897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2414172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1532" cy="1636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36707F" w14:textId="782480F6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SJF scheduling non-preemptive</w:t>
                  </w:r>
                </w:p>
              </w:tc>
              <w:tc>
                <w:tcPr>
                  <w:tcW w:w="5556" w:type="dxa"/>
                </w:tcPr>
                <w:p w14:paraId="3BDC5526" w14:textId="77777777" w:rsidR="00FC566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3C22B175" wp14:editId="110CD1D3">
                        <wp:extent cx="3275965" cy="1600200"/>
                        <wp:effectExtent l="0" t="0" r="635" b="0"/>
                        <wp:docPr id="158922221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8443316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9414" cy="1626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86A4A3" w14:textId="0E47DCA6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SJF scheduling preemptive</w:t>
                  </w:r>
                </w:p>
              </w:tc>
            </w:tr>
            <w:tr w:rsidR="00FC5666" w14:paraId="6E9E9824" w14:textId="77777777" w:rsidTr="00C25E0C">
              <w:tc>
                <w:tcPr>
                  <w:tcW w:w="5796" w:type="dxa"/>
                </w:tcPr>
                <w:p w14:paraId="6BC9C722" w14:textId="77777777" w:rsidR="00FC566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56706747" wp14:editId="45A135A2">
                        <wp:extent cx="3492500" cy="1854200"/>
                        <wp:effectExtent l="0" t="0" r="0" b="0"/>
                        <wp:docPr id="130346512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0277746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50791" cy="18851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45BAF0" w14:textId="3275C436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Priority scheduling non-preemptive</w:t>
                  </w:r>
                </w:p>
              </w:tc>
              <w:tc>
                <w:tcPr>
                  <w:tcW w:w="5556" w:type="dxa"/>
                </w:tcPr>
                <w:p w14:paraId="7A42B348" w14:textId="77777777" w:rsidR="00FC566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669F4B22" wp14:editId="39597893">
                        <wp:extent cx="3275965" cy="1854200"/>
                        <wp:effectExtent l="0" t="0" r="635" b="0"/>
                        <wp:docPr id="77922842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4774663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3327" cy="1881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2167F8" w14:textId="5461BE1C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Priority scheduling preemptive</w:t>
                  </w:r>
                </w:p>
              </w:tc>
            </w:tr>
            <w:tr w:rsidR="00D86E36" w14:paraId="75E878AD" w14:textId="77777777" w:rsidTr="00C25E0C">
              <w:tc>
                <w:tcPr>
                  <w:tcW w:w="5796" w:type="dxa"/>
                </w:tcPr>
                <w:p w14:paraId="28B08733" w14:textId="77777777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25A15497" wp14:editId="55C3059A">
                        <wp:extent cx="3492500" cy="1689100"/>
                        <wp:effectExtent l="0" t="0" r="0" b="6350"/>
                        <wp:docPr id="128865370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510197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2441" cy="1703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29EFC7" w14:textId="38CE745F" w:rsidR="00D86E36" w:rsidRPr="001D3B8C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quantum=2</w:t>
                  </w:r>
                </w:p>
              </w:tc>
              <w:tc>
                <w:tcPr>
                  <w:tcW w:w="5556" w:type="dxa"/>
                </w:tcPr>
                <w:p w14:paraId="54B9B595" w14:textId="77777777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54DDC6E1" wp14:editId="06C51381">
                        <wp:extent cx="3308350" cy="1689100"/>
                        <wp:effectExtent l="0" t="0" r="6350" b="6350"/>
                        <wp:docPr id="17248930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696693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43733" cy="170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E0534C" w14:textId="2CFA501E" w:rsidR="00D86E36" w:rsidRPr="001D3B8C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quantum=10</w:t>
                  </w:r>
                </w:p>
              </w:tc>
            </w:tr>
          </w:tbl>
          <w:p w14:paraId="2FF56DD9" w14:textId="77777777" w:rsidR="009812A9" w:rsidRPr="001D3B8C" w:rsidRDefault="009812A9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0112D7" w14:textId="50A892C8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C5C5926" wp14:editId="3DD4DC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46234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7E7D93A" id="Straight Connector 4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>
        <w:rPr>
          <w:rFonts w:ascii="Times New Roman" w:hAnsi="Times New Roman" w:cs="Times New Roman"/>
          <w:b/>
          <w:sz w:val="28"/>
          <w:szCs w:val="28"/>
        </w:rPr>
        <w:t xml:space="preserve">Banker’s algorithm and </w:t>
      </w:r>
    </w:p>
    <w:p w14:paraId="243CA7C9" w14:textId="59CD079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Analysis of the scheduling </w: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257257" wp14:editId="79A03D1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525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4FAC559" id="Straight Connector 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algorithms </w:t>
      </w:r>
    </w:p>
    <w:p w14:paraId="45FD9027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553C48" wp14:editId="47F6593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37647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64B08" id="Straight Connector 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B90029C" w14:textId="2BAF342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C9829F" wp14:editId="5DA5005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321635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CAB1DD0" id="Partial Circle 3" o:spid="_x0000_s1026" style="position:absolute;margin-left:273pt;margin-top:717.4pt;width:52pt;height:43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0A65F1" wp14:editId="0FF596B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59259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5044345" id="Straight Connector 5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BA37485" wp14:editId="28B9F93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6211697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CCB89D3" id="Straight Connector 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3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23-07-2026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C0D75D" w14:textId="46C61531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25</w:t>
      </w:r>
    </w:p>
    <w:p w14:paraId="5712E992" w14:textId="77777777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99B5B4" wp14:editId="00DC7942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5353155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8DA7A4" id="Partial Circle 3" o:spid="_x0000_s1026" style="position:absolute;margin-left:273.7pt;margin-top:793.1pt;width:49.2pt;height:36.9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76"/>
      </w:tblGrid>
      <w:tr w:rsidR="009812A9" w:rsidRPr="001D3B8C" w14:paraId="40B27842" w14:textId="77777777" w:rsidTr="00C25E0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626F8A1" w14:textId="7170BD86" w:rsidR="009812A9" w:rsidRPr="006B1CB2" w:rsidRDefault="009812A9" w:rsidP="006B1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D2489" w14:textId="6CFC4F38" w:rsidR="009812A9" w:rsidRPr="001D3B8C" w:rsidRDefault="00C25E0C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780843" wp14:editId="1DF1141D">
                  <wp:extent cx="7073900" cy="4616450"/>
                  <wp:effectExtent l="0" t="0" r="12700" b="12700"/>
                  <wp:docPr id="1902616406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  <w:p w14:paraId="590F72C3" w14:textId="5A900EEC" w:rsidR="009812A9" w:rsidRPr="001D3B8C" w:rsidRDefault="009812A9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9BC5884" w14:textId="697E5125" w:rsidR="009812A9" w:rsidRPr="001D3B8C" w:rsidRDefault="009812A9" w:rsidP="00D11A4E">
      <w:pPr>
        <w:tabs>
          <w:tab w:val="left" w:pos="510"/>
          <w:tab w:val="center" w:pos="5953"/>
          <w:tab w:val="left" w:pos="6624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26</w:t>
        <w:tab/>
      </w:r>
    </w:p>
    <w:p w14:paraId="699C7FF1" w14:textId="77777777" w:rsidR="009812A9" w:rsidRPr="001D3B8C" w:rsidRDefault="009812A9" w:rsidP="009812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DCD6BBB" wp14:editId="3CAAC1E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3327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F17A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4FA1051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850E04D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1B99A86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6BBB" id="_x0000_s1039" type="#_x0000_t202" style="position:absolute;margin-left:0;margin-top:.4pt;width:238.9pt;height:93.65pt;z-index:251740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6fRy/gEAANYDAAAOAAAAZHJzL2Uyb0RvYy54bWysU8tu2zAQvBfoPxC815L8aG3BcpAmTVEg fQBJP4CiKIsoyWVJ2pL79VlSimM0t6I6ECRXO7szO9xeDVqRo3BegqloMcspEYZDI82+oj8f796t KfGBmYYpMKKiJ+Hp1e7tm21vSzGHDlQjHEEQ48veVrQLwZZZ5nknNPMzsMJgsAWnWcCj22eNYz2i a5XN8/x91oNrrAMuvMfb2zFIdwm/bQUP39vWi0BURbG3kFaX1jqu2W7Lyr1jtpN8aoP9QxeaSYNF z1C3LDBycPIVlJbcgYc2zDjoDNpWcpE4IJsi/4vNQ8esSFxQHG/PMvn/B8u/HR/sD0fC8BEGHGAi 4e098F+eGLjpmNmLa+eg7wRrsHARJct668spNUrtSx9B6v4rNDhkdgiQgIbW6agK8iSIjgM4nUUX QyAcLxf5YrHJV5RwjBXFejNfrlMNVj6nW+fDZwGaxE1FHU41wbPjvQ+xHVY+/xKrGbiTSqXJKkP6 im5W81VKuIhoGdB4SuqKrvP4jVaILD+ZJiUHJtW4xwLKTLQj05FzGOqByAa7XsTkKEMNzQmFcDAa DR8Gbjpwfyjp0WQV9b8PzAlK1BeDYm6K5TK6Mh2Wqw9zPLjLSH0ZYYYjVEUDJeP2JiQnj5yvUfRW JjleOpl6RvMklSajR3dentNfL89x9wQ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Hjp9HL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03BF17A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4FA1051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850E04D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1B99A86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42822EC3" w14:textId="77777777" w:rsidTr="004E494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AE38D73" w14:textId="6F8E0D0C" w:rsidR="00D11A4E" w:rsidRPr="006B1CB2" w:rsidRDefault="00D11A4E" w:rsidP="00D11A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write a c-program for Banker’s algorithm </w:t>
            </w:r>
          </w:p>
          <w:p w14:paraId="16B653CA" w14:textId="77777777" w:rsidR="00D11A4E" w:rsidRPr="001D3B8C" w:rsidRDefault="00D11A4E" w:rsidP="00D11A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C9F87C7" w14:textId="48D33887" w:rsidR="007047D1" w:rsidRPr="00BD2DEA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Start. </w:t>
            </w:r>
          </w:p>
          <w:p w14:paraId="1F28B290" w14:textId="1422AB3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the number of processes (n), resource types (m), Allocation, Max, and Available matrices. </w:t>
            </w:r>
          </w:p>
          <w:p w14:paraId="77570CE9" w14:textId="44F962C3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Calculate the Need Matrix: </w:t>
            </w:r>
          </w:p>
          <w:p w14:paraId="6197353D" w14:textId="77777777" w:rsidR="007047D1" w:rsidRPr="007047D1" w:rsidRDefault="007047D1" w:rsidP="007D6014">
            <w:pPr>
              <w:pStyle w:val="ListParagraph"/>
              <w:numPr>
                <w:ilvl w:val="1"/>
                <w:numId w:val="19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Need = Max − Allocation </w:t>
            </w:r>
          </w:p>
          <w:p w14:paraId="00E242E6" w14:textId="55B4BCB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Initialize: </w:t>
            </w:r>
          </w:p>
          <w:p w14:paraId="032D2DF3" w14:textId="77777777" w:rsidR="007047D1" w:rsidRPr="004B6E2C" w:rsidRDefault="007047D1" w:rsidP="007D6014">
            <w:pPr>
              <w:pStyle w:val="List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Work = Available </w:t>
            </w:r>
          </w:p>
          <w:p w14:paraId="77488630" w14:textId="77777777" w:rsidR="007047D1" w:rsidRPr="007047D1" w:rsidRDefault="007047D1" w:rsidP="007D6014">
            <w:pPr>
              <w:pStyle w:val="ListParagraph"/>
              <w:numPr>
                <w:ilvl w:val="1"/>
                <w:numId w:val="20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Mark all processes as unfinished. </w:t>
            </w:r>
          </w:p>
          <w:p w14:paraId="3450CCA5" w14:textId="7C190E9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Repeat until all processes are finished: </w:t>
            </w:r>
          </w:p>
          <w:p w14:paraId="1AC7A225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Select an unfinished process whose Need ≤ Work. </w:t>
            </w:r>
          </w:p>
          <w:p w14:paraId="77A434DD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found: </w:t>
            </w:r>
          </w:p>
          <w:p w14:paraId="718CF0CD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Work = Work + Allocation </w:t>
            </w:r>
          </w:p>
          <w:p w14:paraId="46FEE5AE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Mark the process as finished. </w:t>
            </w:r>
          </w:p>
          <w:p w14:paraId="3BBE0BC5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Add it to the Safe Sequence. </w:t>
            </w:r>
          </w:p>
          <w:p w14:paraId="04D649F4" w14:textId="77777777" w:rsidR="007047D1" w:rsidRPr="007047D1" w:rsidRDefault="007047D1" w:rsidP="007D6014">
            <w:pPr>
              <w:pStyle w:val="ListParagraph"/>
              <w:numPr>
                <w:ilvl w:val="1"/>
                <w:numId w:val="23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no suitable process is found, stop. </w:t>
            </w:r>
          </w:p>
          <w:p w14:paraId="2BDFD0C3" w14:textId="784DF76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the result: </w:t>
            </w:r>
          </w:p>
          <w:p w14:paraId="44588861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all processes are finished, the system is in a Safe State and display the Safe Sequence. </w:t>
            </w:r>
          </w:p>
          <w:p w14:paraId="72ECD274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Otherwise, the system is in an Unsafe State. </w:t>
            </w:r>
          </w:p>
          <w:p w14:paraId="43C2BBD6" w14:textId="71BCCC0C" w:rsidR="00D11A4E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31DB7A" w14:textId="0E9A8FEC" w:rsidR="009812A9" w:rsidRPr="006B1CB2" w:rsidRDefault="009812A9" w:rsidP="004E49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14:paraId="56BD9822" w14:textId="0E90E7E9" w:rsidR="009812A9" w:rsidRPr="001D3B8C" w:rsidRDefault="009812A9" w:rsidP="004E494C">
            <w:pPr>
              <w:rPr>
                <w:rFonts w:ascii="Times New Roman" w:hAnsi="Times New Roman" w:cs="Times New Roman"/>
              </w:rPr>
            </w:pPr>
          </w:p>
        </w:tc>
      </w:tr>
    </w:tbl>
    <w:p w14:paraId="1748C39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295E6C" wp14:editId="6D18200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9179825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D1937B" id="Straight Connector 4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8415A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90F791" wp14:editId="417665D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742756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4DD510" id="Straight Connector 1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2F4072E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62DE615" wp14:editId="59E0B2E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678634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59A0A32" id="Straight Connector 6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5685C93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C3D45AE" wp14:editId="3ED82782">
                <wp:simplePos x="0" y="0"/>
                <wp:positionH relativeFrom="margin">
                  <wp:posOffset>3479227</wp:posOffset>
                </wp:positionH>
                <wp:positionV relativeFrom="paragraph">
                  <wp:posOffset>8953536</wp:posOffset>
                </wp:positionV>
                <wp:extent cx="625033" cy="526648"/>
                <wp:effectExtent l="0" t="0" r="22860" b="26035"/>
                <wp:wrapNone/>
                <wp:docPr id="191472384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20DB28C" id="Partial Circle 3" o:spid="_x0000_s1026" style="position:absolute;margin-left:273.95pt;margin-top:705pt;width:49.2pt;height:41.4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JL20gIAADoGAAAOAAAAZHJzL2Uyb0RvYy54bWysVElPGzEUvlfqf7B8L7OQhBAxQRGUqhIC VKg4O14ybr3Vdrb++j57Jgsth1L14nlv3v695eJyoxVacR+kNQ2uTkqMuKGWSbNo8Nenmw9jjEIk hhFlDW/wlgd8OX3/7mLtJry2rVWMewROTJisXYPbGN2kKAJtuSbhxDpuQCis1yQC6xcF82QN3rUq 6rIcFWvrmfOW8hDg73UnxNPsXwhO470QgUekGgy5xfz6/M7TW0wvyGThiWsl7dMg/5CFJtJA0L2r axIJWnr5hystqbfBinhCrS6sEJLyXANUU5W/VfPYEsdzLQBOcHuYwv9zS+9Wj+7BAwxrFyYByFTF RnidvpAf2mSwtnuw+CYiCj9H9bA8PcWIgmhYj0aDcQKzOBg7H+InbjVKRIOdTKWQCVndhpihYsgQ DTNB2LcKI6EVIL8iCtXVcFyOqkHfnCO1+litKsfl8PRs1Ift/UICu8ApiLE3UqncZWXQusHnw3oI SROYNaFIBFI71uBgFhgRtYAhptHnRINVkiXr5CcPJL9SHkGGDWbfqz7sC60U+ZqEtlPKoq4Ib5eG 5SxaTthHw1DcOijdwFLglJbmDCPFIXyismYkUv2NJlSsDCB/aGCm4lbxlLkyX7hAkuU+dqX4xTxV 0q0B7Cksxm4ZsjMwSIoCan+jbW+SrHnevjfa741yfGvi3l5LY/u+pNvwWitEp7+DogMgYTG3bPsA 9dpu/YOjNxI6dUtCfCAepg4AgBsW7+ERykI7bE9h1Fr/87X/SR/WEKTQP7gfMEI/lsRDN9VnAwt6 Xg0G6eBkZjA8q4Hxx5L5scQs9ZWFuYI9gOwymfSj2pHCW/0Mp26WooKIGAqxu2HtmavYNRSOJeWz WVaDI+NIvDWPjibnCdU0o0+bZ+Jdv5gRNvrO7m5Nv6DdKh90k6Wxs2W0QsYkPODaM3CggHpxAY/5 rHU4+dNfAAAA//8DAFBLAwQUAAYACAAAACEAF/jtUOAAAAANAQAADwAAAGRycy9kb3ducmV2Lnht bEyPwU7DMBBE70j8g7VIXBB1GtKUhDgVIOBOoHcn3sYRsR3Fbpr069me4LgzT7MzxW42PZtw9J2z AtarCBjaxqnOtgK+v97vH4H5IK2SvbMoYEEPu/L6qpC5cif7iVMVWkYh1udSgA5hyDn3jUYj/coN aMk7uNHIQOfYcjXKE4WbnsdRlHIjO0sftBzwVWPzUx2NgLeXzdksk/5w+0N2rmNXzendIsTtzfz8 BCzgHP5guNSn6lBSp9odrfKsF7BJthmhZCTriFYRkibpA7D6ImVxBrws+P8V5S8AAAD//wMAUEsB Ai0AFAAGAAgAAAAhALaDOJL+AAAA4QEAABMAAAAAAAAAAAAAAAAAAAAAAFtDb250ZW50X1R5cGVz XS54bWxQSwECLQAUAAYACAAAACEAOP0h/9YAAACUAQAACwAAAAAAAAAAAAAAAAAvAQAAX3JlbHMv LnJlbHNQSwECLQAUAAYACAAAACEAd2SS9tICAAA6BgAADgAAAAAAAAAAAAAAAAAuAgAAZHJzL2Uy b0RvYy54bWxQSwECLQAUAAYACAAAACEAF/jtUOAAAAANAQAADwAAAAAAAAAAAAAAAAAsBQAAZHJz L2Rvd25yZXYueG1sUEsFBgAAAAAEAAQA8wAAADkGAAAAAA== 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50CE38" wp14:editId="7A040A7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070107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BC7A2" id="Straight Connector 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117190" wp14:editId="203E52FE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2047711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CCCE7FB" id="Straight Connector 7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87D48AE" w14:textId="77777777" w:rsidR="00036627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27</w:t>
      </w:r>
    </w:p>
    <w:p w14:paraId="4DDEF6BC" w14:textId="077617D7" w:rsidR="009812A9" w:rsidRPr="001D3B8C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2029E29" wp14:editId="1C0518DA">
                <wp:simplePos x="0" y="0"/>
                <wp:positionH relativeFrom="margin">
                  <wp:posOffset>3488018</wp:posOffset>
                </wp:positionH>
                <wp:positionV relativeFrom="paragraph">
                  <wp:posOffset>9930409</wp:posOffset>
                </wp:positionV>
                <wp:extent cx="624840" cy="526415"/>
                <wp:effectExtent l="0" t="0" r="22860" b="26035"/>
                <wp:wrapNone/>
                <wp:docPr id="111020425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B34F625" id="Partial Circle 3" o:spid="_x0000_s1026" style="position:absolute;margin-left:274.65pt;margin-top:781.9pt;width:49.2pt;height:41.4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pvYz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Ib1aFANE5jFwdj5ED9zq1EiGuxkKoVMyOomxAwVQ4Zo mAnCvlcYCa0A+RVRqK6G43JUDfrmHKnVx2pVOS6HH09HfdjeLySwC5yCGHstlcpdVgatG3w2rIeQ NIFZE4pEILVjDQ5mgRFRCxhiGn1ONFglWbJOfvJA8kvlEWTYYPaj6sO+0EqRr0hoO6Us6orwdmlY zqLlhH0yDMWtg9INLAVOaWnOMFIcwicqa0Yi1d9oQsXKAPKHBmYqbhVPmSvzlQskWe5jV4pfzFMl 3RrAnkIXd8uQnYFBUhRQ+xtte5NkzfP2vdF+b5TjWxP39loa2/cl3YbXWiE6/R0UHQAJi7ll23uo 13brHxy9ltCpGxLiPfEwdQAA3LB4B49QFtphewqj1vrn1/4nfVhDkEL/4H7ACP1cEg/dVF8MLOhZ NUjbETMzGJ7WwPhjyfxYYpb60sJcwR5AdplM+lHtSOGtfoJTN0tRQUQMhdjdsPbMZewaCseS8tks q8GRcSTemAdHk/OEaprRx80T8a5fzAgbfWt3t6Zf0G6VD7rJ0tjZMlohYxIecO0ZOFBAvbiAx3zW Opz86S8AAAD//wMAUEsDBBQABgAIAAAAIQCSOF7L4wAAAA0BAAAPAAAAZHJzL2Rvd25yZXYueG1s TI/NTsMwEITvSLyDtUjcqA1NnRLiVIiqB8ShkFbi6sZuHOGfELtN4OlZTnDcmU+zM+Vqcpac9RC7 4AXczhgQ7ZugOt8K2O82N0sgMUmvpA1eC/jSEVbV5UUpCxVG/6bPdWoJhvhYSAEmpb6gNDZGOxln odcevWMYnEx4Di1Vgxwx3Fl6xxinTnYePxjZ6yejm4/65ATYV/O8qV++2TS+s/V69xmPWxaFuL6a Hh+AJD2lPxh+62N1qLDTIZy8isQKWGT3c0TRWPA5jkCEZ3kO5IASz3gOtCrp/xXVDwAAAP//AwBQ SwECLQAUAAYACAAAACEAtoM4kv4AAADhAQAAEwAAAAAAAAAAAAAAAAAAAAAAW0NvbnRlbnRfVHlw ZXNdLnhtbFBLAQItABQABgAIAAAAIQA4/SH/1gAAAJQBAAALAAAAAAAAAAAAAAAAAC8BAABfcmVs cy8ucmVsc1BLAQItABQABgAIAAAAIQCepvYz0QIAADoGAAAOAAAAAAAAAAAAAAAAAC4CAABkcnMv ZTJvRG9jLnhtbFBLAQItABQABgAIAAAAIQCSOF7L4wAAAA0BAAAPAAAAAAAAAAAAAAAAACsFAABk cnMvZG93bnJldi54bWxQSwUGAAAAAAQABADzAAAAOwYAAAAA 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59F4BF9A" w14:textId="77777777" w:rsidTr="004E494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DAC66E8" w14:textId="24273109" w:rsidR="009812A9" w:rsidRPr="001D3B8C" w:rsidRDefault="009812A9" w:rsidP="004E4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74BA6C" w14:textId="6E4E2A7D" w:rsidR="00364B24" w:rsidRDefault="009812A9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>28</w:t>
        <w:tab/>
        <w:t xml:space="preserve">        </w:t>
      </w:r>
    </w:p>
    <w:p w14:paraId="374EC9A9" w14:textId="6AC6731F" w:rsidR="00F30938" w:rsidRPr="00F30938" w:rsidRDefault="00364B24" w:rsidP="00F30938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5DF328A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41EEF456" wp14:editId="07205EE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6356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80A4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5DF6CA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7585693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FE34AC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EF456" id="_x0000_s1040" type="#_x0000_t202" style="position:absolute;margin-left:0;margin-top:.4pt;width:238.9pt;height:93.65pt;z-index:251786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5G7c/gEAANYDAAAOAAAAZHJzL2Uyb0RvYy54bWysU8tu2zAQvBfoPxC813pYbm3BcpAmTVEg fQBJP4CmKIsoyWVJ2pL79VlSjmM0t6I6ECRXO7szO1xfjVqRg3BegmloMcspEYZDK82uoT8f794t KfGBmZYpMKKhR+Hp1ebtm/Vga1FCD6oVjiCI8fVgG9qHYOss87wXmvkZWGEw2IHTLODR7bLWsQHR tcrKPH+fDeBa64AL7/H2dgrSTcLvOsHD967zIhDVUOwtpNWldRvXbLNm9c4x20t+aoP9QxeaSYNF z1C3LDCyd/IVlJbcgYcuzDjoDLpOcpE4IJsi/4vNQ8+sSFxQHG/PMvn/B8u/HR7sD0fC+BFGHGAi 4e098F+eGLjpmdmJa+dg6AVrsXARJcsG6+tTapTa1z6CbIev0OKQ2T5AAho7p6MqyJMgOg7geBZd jIFwvJzn8/kqX1DCMVYUy1VZLVMNVj+nW+fDZwGaxE1DHU41wbPDvQ+xHVY//xKrGbiTSqXJKkOG hq4W5SIlXES0DGg8JXVDl3n8JitElp9Mm5IDk2raYwFlTrQj04lzGLcjkS12XcXkKMMW2iMK4WAy Gj4M3PTg/lAyoMka6n/vmROUqC8GxVwVVRVdmQ7V4kOJB3cZ2V5GmOEI1dBAybS9CcnJE+drFL2T SY6XTk49o3mSSiejR3dentNfL89x8wQ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IXkbtz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69E80A4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5DF6CA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7585693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FE34AC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38B36506" w14:textId="77777777" w:rsidTr="00F51AAA">
        <w:trPr>
          <w:trHeight w:val="1405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46B2179" w14:textId="6D1CF582" w:rsidR="00F30938" w:rsidRDefault="00F51AAA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3EA7EF4" w14:textId="23A5248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61523AB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34062679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25071A6251\n");</w:t>
            </w:r>
          </w:p>
          <w:p w14:paraId="47DEB354" w14:textId="4E66C6DA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n, m, alloc[10][10], max[10][10], need[10][10], avail[10], finish[10] = {0}, safeSeq[10], count = 0;</w:t>
            </w:r>
          </w:p>
          <w:p w14:paraId="4592841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 scanf("%d", &amp;n);</w:t>
            </w:r>
          </w:p>
          <w:p w14:paraId="2699C3BD" w14:textId="702B4AE6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resource types: "); scanf("%d", &amp;m);</w:t>
            </w:r>
          </w:p>
          <w:p w14:paraId="73F6EAD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Allocation Matrix:\n");</w:t>
            </w:r>
          </w:p>
          <w:p w14:paraId="629C61B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3A2C1A43" w14:textId="01A7E98B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j++) scanf("%d", &amp;alloc[i][j]);</w:t>
            </w:r>
          </w:p>
          <w:p w14:paraId="48F84BB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Max Matrix:\n");</w:t>
            </w:r>
          </w:p>
          <w:p w14:paraId="787C867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5C40444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j++) {</w:t>
            </w:r>
          </w:p>
          <w:p w14:paraId="2888FE3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scanf("%d", &amp;max[i][j]);</w:t>
            </w:r>
          </w:p>
          <w:p w14:paraId="2A8C4477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need[i][j] = max[i][j] - alloc[i][j];</w:t>
            </w:r>
          </w:p>
          <w:p w14:paraId="33F20D51" w14:textId="0FD69CF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7F5B75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Available Resources:\n");</w:t>
            </w:r>
          </w:p>
          <w:p w14:paraId="35E6A6BC" w14:textId="68973F5C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j++) scanf("%d", &amp;avail[j]);</w:t>
            </w:r>
          </w:p>
          <w:p w14:paraId="6C974DC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work[10];</w:t>
            </w:r>
          </w:p>
          <w:p w14:paraId="038F3F6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j++) work[j] = avail[j];</w:t>
            </w:r>
          </w:p>
          <w:p w14:paraId="28640189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while (count &lt; n) {</w:t>
            </w:r>
          </w:p>
          <w:p w14:paraId="1F9B9C5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found = 0;</w:t>
            </w:r>
          </w:p>
          <w:p w14:paraId="2FCA937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{</w:t>
            </w:r>
          </w:p>
          <w:p w14:paraId="0987595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(!finish[i]) {</w:t>
            </w:r>
          </w:p>
          <w:p w14:paraId="287AA7F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possible = 1;</w:t>
            </w:r>
          </w:p>
          <w:p w14:paraId="048B386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for (int j = 0; j &lt; m; j++) {</w:t>
            </w:r>
          </w:p>
          <w:p w14:paraId="6C008B2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(need[i][j] &gt; work[j]) { possible = 0; break; }</w:t>
            </w:r>
          </w:p>
          <w:p w14:paraId="297F4AB9" w14:textId="0A47BE72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1A47A83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(possible) {</w:t>
            </w:r>
          </w:p>
          <w:p w14:paraId="4A0DC15D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for (int j = 0; j &lt; m; j++) work[j] += alloc[i][j];</w:t>
            </w:r>
          </w:p>
          <w:p w14:paraId="0AE3E995" w14:textId="77777777" w:rsidR="00F30938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safeSeq[count++] = i;</w:t>
            </w:r>
          </w:p>
          <w:p w14:paraId="4FF2E994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41D40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8D5EA" w14:textId="775BB374" w:rsidR="00F51AAA" w:rsidRPr="00F51AAA" w:rsidRDefault="00F51AAA" w:rsidP="00F51AAA">
            <w:pPr>
              <w:tabs>
                <w:tab w:val="left" w:pos="336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376A0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FE46813" wp14:editId="7879A3A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880920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3A01BB" id="Straight Connector 4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9EC4A84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D881628" wp14:editId="18C6EA4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543311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B8F3C" id="Straight Connector 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8F382F9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21769DC" wp14:editId="7744E73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9523608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E0A17AE" id="Straight Connector 6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0F435D8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686349" wp14:editId="2C87DFF2">
                <wp:simplePos x="0" y="0"/>
                <wp:positionH relativeFrom="margin">
                  <wp:posOffset>3477297</wp:posOffset>
                </wp:positionH>
                <wp:positionV relativeFrom="paragraph">
                  <wp:posOffset>9020810</wp:posOffset>
                </wp:positionV>
                <wp:extent cx="660400" cy="546100"/>
                <wp:effectExtent l="0" t="0" r="25400" b="25400"/>
                <wp:wrapNone/>
                <wp:docPr id="9986087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0CD5C58" id="Partial Circle 3" o:spid="_x0000_s1026" style="position:absolute;margin-left:273.8pt;margin-top:710.3pt;width:52pt;height:43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AgflTc4AAAAA0BAAAPAAAAZHJzL2Rvd25yZXYueG1s TI9BT8MwDIXvSPyHyEjcWNKxBlaaTggNEMcNkMYta0xb0ThVk23l32NOcHv2e3r+XK4m34sjjrEL ZCCbKRBIdXAdNQbeXh+vbkHEZMnZPhAa+MYIq+r8rLSFCyfa4HGbGsElFAtroE1pKKSMdYvexlkY kNj7DKO3icexkW60Jy73vZwrpaW3HfGF1g740GL9tT14A5tnfH+yuyiXL2r5gVm2nq53a2MuL6b7 OxAJp/QXhl98RoeKmfbhQC6K3kC+uNEcZWMxV6w4ovOMxZ5XudIaZFXK/19UPwAAAP//AwBQSwEC LQAUAAYACAAAACEAtoM4kv4AAADhAQAAEwAAAAAAAAAAAAAAAAAAAAAAW0NvbnRlbnRfVHlwZXNd LnhtbFBLAQItABQABgAIAAAAIQA4/SH/1gAAAJQBAAALAAAAAAAAAAAAAAAAAC8BAABfcmVscy8u cmVsc1BLAQItABQABgAIAAAAIQAw71eC0QIAADoGAAAOAAAAAAAAAAAAAAAAAC4CAABkcnMvZTJv RG9jLnhtbFBLAQItABQABgAIAAAAIQAgflTc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7556B4E" wp14:editId="53027D6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707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3748E6B" id="Straight Connector 5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191D21B" wp14:editId="723608A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1133314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7AAFA10" id="Straight Connector 7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F80E13F" w14:textId="16196F22" w:rsidR="00F30938" w:rsidRDefault="00F30938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29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680DCD6C" w14:textId="77777777" w:rsidR="00F30938" w:rsidRDefault="00F30938" w:rsidP="00F30938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25E046" wp14:editId="55EF82E0">
                <wp:simplePos x="0" y="0"/>
                <wp:positionH relativeFrom="margin">
                  <wp:posOffset>3479165</wp:posOffset>
                </wp:positionH>
                <wp:positionV relativeFrom="paragraph">
                  <wp:posOffset>10180320</wp:posOffset>
                </wp:positionV>
                <wp:extent cx="624840" cy="469265"/>
                <wp:effectExtent l="0" t="0" r="22860" b="26035"/>
                <wp:wrapNone/>
                <wp:docPr id="187029144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F6E8808" id="Partial Circle 3" o:spid="_x0000_s1026" style="position:absolute;margin-left:273.95pt;margin-top:801.6pt;width:49.2pt;height:36.9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BKGvez4gAAAA0BAAAPAAAAZHJzL2Rvd25yZXYueG1s TI/BTsMwDIbvSLxDZCRuLG03WlaaThMSaGgnypA4Zo1pKxqna7KtvD3eCY72/+n352I12V6ccPSd IwXxLAKBVDvTUaNg9/589wDCB01G945QwQ96WJXXV4XOjTvTG56q0AguIZ9rBW0IQy6lr1u02s/c gMTZlxutDjyOjTSjPnO57WUSRam0uiO+0OoBn1qsv6ujVaA/lh431fTih/Xrtkt2h3jzeVDq9mZa P4IIOIU/GC76rA4lO+3dkYwXvYL7RbZklIM0micgGEkX6RzE/rLKshhkWcj/X5S/AAAA//8DAFBL AQItABQABgAIAAAAIQC2gziS/gAAAOEBAAATAAAAAAAAAAAAAAAAAAAAAABbQ29udGVudF9UeXBl c10ueG1sUEsBAi0AFAAGAAgAAAAhADj9If/WAAAAlAEAAAsAAAAAAAAAAAAAAAAALwEAAF9yZWxz Ly5yZWxzUEsBAi0AFAAGAAgAAAAhAPt4ORXRAgAAOgYAAA4AAAAAAAAAAAAAAAAALgIAAGRycy9l Mm9Eb2MueG1sUEsBAi0AFAAGAAgAAAAhAEoa97P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143"/>
      </w:tblGrid>
      <w:tr w:rsidR="00F30938" w14:paraId="1F342A1F" w14:textId="77777777" w:rsidTr="00F30938">
        <w:trPr>
          <w:trHeight w:val="15606"/>
        </w:trPr>
        <w:tc>
          <w:tcPr>
            <w:tcW w:w="11143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A6705C4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finish[i] = 1;</w:t>
            </w:r>
          </w:p>
          <w:p w14:paraId="058875FA" w14:textId="2AF86A23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found = 1; }</w:t>
            </w:r>
          </w:p>
          <w:p w14:paraId="5F22B85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2067DC7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E14208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(!found) break;</w:t>
            </w:r>
          </w:p>
          <w:p w14:paraId="6F601DF3" w14:textId="36A52314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69D41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(count == n) {</w:t>
            </w:r>
          </w:p>
          <w:p w14:paraId="57FA1D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printf("\nSystem is in a SAFE STATE.\nSafe Sequence: ");</w:t>
            </w:r>
          </w:p>
          <w:p w14:paraId="314C374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printf("P%d ", safeSeq[i] + 1);</w:t>
            </w:r>
          </w:p>
          <w:p w14:paraId="53F0D00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printf("\n");</w:t>
            </w:r>
          </w:p>
          <w:p w14:paraId="586A1381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787B301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printf("\nSystem is in an UNSAFE STATE (Deadlock possible).\n");</w:t>
            </w:r>
          </w:p>
          <w:p w14:paraId="28F03E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5D94F3B" w14:textId="4FB3A2E1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0;}</w:t>
            </w:r>
          </w:p>
          <w:p w14:paraId="1F35445D" w14:textId="5A89464B" w:rsidR="00F51AAA" w:rsidRDefault="00F51AAA" w:rsidP="00F51AA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31AD0C44" w14:textId="0A0C34B5" w:rsidR="00F51AAA" w:rsidRDefault="00454DB3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114EC5C5" wp14:editId="1BDF5E1D">
                  <wp:extent cx="4489450" cy="1898650"/>
                  <wp:effectExtent l="0" t="0" r="6350" b="6350"/>
                  <wp:docPr id="40317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1725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421" cy="1936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8ED7B" w14:textId="77777777" w:rsidR="00FC5666" w:rsidRDefault="00FC5666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FC9B543" w14:textId="44EAE348" w:rsidR="0080163F" w:rsidRDefault="0080163F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021E2ACF" wp14:editId="70847A70">
                  <wp:extent cx="4489450" cy="2432050"/>
                  <wp:effectExtent l="0" t="0" r="6350" b="6350"/>
                  <wp:docPr id="173104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4459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297" cy="243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E5028" w14:textId="77777777" w:rsidR="00FC5666" w:rsidRPr="00F51AAA" w:rsidRDefault="00FC5666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48EA3F0" w14:textId="2BB5AC06" w:rsidR="00F30938" w:rsidRDefault="00FC5666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739533B3" wp14:editId="721BFB99">
                  <wp:extent cx="4489450" cy="2279650"/>
                  <wp:effectExtent l="0" t="0" r="6350" b="6350"/>
                  <wp:docPr id="1009273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733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698" cy="227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1C174" w14:textId="098D7BB7" w:rsidR="0042282E" w:rsidRDefault="00F30938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30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73D9B2C3" w14:textId="77777777" w:rsidR="0042282E" w:rsidRPr="001D3B8C" w:rsidRDefault="0042282E" w:rsidP="00422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5D27317A" wp14:editId="43A2047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5438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78CC2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D9FADA4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1D54B24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EB06065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7317A" id="_x0000_s1041" type="#_x0000_t202" style="position:absolute;margin-left:0;margin-top:.4pt;width:238.9pt;height:93.65pt;z-index:251819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UwAq/gEAANYDAAAOAAAAZHJzL2Uyb0RvYy54bWysU8tu2zAQvBfoPxC813rYam3BcpAmTVEg fQBJP4CmKIsoyWVJ2pL79VlSjmM0t6I6ECRXO7szO1xfjVqRg3BegmloMcspEYZDK82uoT8f794t KfGBmZYpMKKhR+Hp1ebtm/Vga1FCD6oVjiCI8fVgG9qHYOss87wXmvkZWGEw2IHTLODR7bLWsQHR tcrKPH+fDeBa64AL7/H2dgrSTcLvOsHD967zIhDVUOwtpNWldRvXbLNm9c4x20t+aoP9QxeaSYNF z1C3LDCyd/IVlJbcgYcuzDjoDLpOcpE4IJsi/4vNQ8+sSFxQHG/PMvn/B8u/HR7sD0fC+BFGHGAi 4e098F+eGLjpmdmJa+dg6AVrsXARJcsG6+tTapTa1z6CbIev0OKQ2T5AAho7p6MqyJMgOg7geBZd jIFwvJzn8/kqryjhGCuK5apcLFMNVj+nW+fDZwGaxE1DHU41wbPDvQ+xHVY//xKrGbiTSqXJKkOG hq6qskoJFxEtAxpPSd3QZR6/yQqR5SfTpuTApJr2WECZE+3IdOIcxu1IZItdVzE5yrCF9ohCOJiM hg8DNz24P5QMaLKG+t975gQl6otBMVfFYhFdmQ6L6kOJB3cZ2V5GmOEI1dBAybS9CcnJE+drFL2T SY6XTk49o3mSSiejR3dentNfL89x8wQ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FdTACr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15B78CC2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D9FADA4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1D54B24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EB06065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00C3FA36" w14:textId="77777777" w:rsidTr="00A85FFD">
        <w:trPr>
          <w:trHeight w:val="14202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ABD9E8" w14:textId="7A78C95B" w:rsidR="0042282E" w:rsidRPr="001D3B8C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Implementation of the following Memory Allocation Methods for fixed partition a) First Fit b) Worst Fit    c) Best Fit</w:t>
            </w:r>
          </w:p>
          <w:p w14:paraId="38D33E85" w14:textId="41651709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A. First Fit</w:t>
            </w:r>
          </w:p>
          <w:p w14:paraId="1B1258BA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3F3F237A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7440DC3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774DA643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8F048A7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352039A9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Search the partitions from the first partition. </w:t>
            </w:r>
          </w:p>
          <w:p w14:paraId="3050E023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If an unallocated partition is large enough, allocate it to the process. </w:t>
            </w:r>
          </w:p>
          <w:p w14:paraId="29B36D17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Mark the partition as allocated and stop searching. </w:t>
            </w:r>
          </w:p>
          <w:p w14:paraId="636CE50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 for each allocated partition: </w:t>
            </w:r>
          </w:p>
          <w:p w14:paraId="639BC118" w14:textId="77777777" w:rsidR="00F92CD0" w:rsidRPr="00A85FFD" w:rsidRDefault="00F92CD0" w:rsidP="007D6014">
            <w:pPr>
              <w:pStyle w:val="List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694B9759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71C8A504" w14:textId="41DE17FF" w:rsidR="0042282E" w:rsidRPr="00A85FFD" w:rsidRDefault="00F92CD0" w:rsidP="00A85FFD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396F6E2F" w14:textId="116472B8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B. Worst Fit</w:t>
            </w:r>
          </w:p>
          <w:p w14:paraId="02E2D1ED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2AECDB3C" w14:textId="20747B3D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5BA34C8F" w14:textId="51EF882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22BCF9E5" w14:textId="6A18F829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46CB87E7" w14:textId="032D4F1B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09298E3A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1A41EA5D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Find the largest partition that is large enough for the process. </w:t>
            </w:r>
          </w:p>
          <w:p w14:paraId="6DC8BA77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48A6486A" w14:textId="1EE5EDA8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E34D49D" w14:textId="77777777" w:rsidR="00FB1DAB" w:rsidRPr="00A85FFD" w:rsidRDefault="00FB1DAB" w:rsidP="007D6014">
            <w:pPr>
              <w:pStyle w:val="List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3BCD572A" w14:textId="04A2CCA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49B5BFA6" w14:textId="3B55C149" w:rsidR="0042282E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  <w:p w14:paraId="43B2B4CD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C. Best Fit</w:t>
            </w:r>
          </w:p>
          <w:p w14:paraId="39CEFBEF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54A3C30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297E077D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62F20A5E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A84AEAF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7BBC920A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0C3B7E4D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Find the smallest partition that is large enough for the process. </w:t>
            </w:r>
          </w:p>
          <w:p w14:paraId="6168FC67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13A7F09C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CC64772" w14:textId="77777777" w:rsidR="00A85FFD" w:rsidRPr="00A85FFD" w:rsidRDefault="00A85FFD" w:rsidP="00A85FFD">
            <w:pPr>
              <w:pStyle w:val="ListParagraph"/>
              <w:numPr>
                <w:ilvl w:val="1"/>
                <w:numId w:val="30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4DAFB1C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54955AA9" w14:textId="66863049" w:rsidR="0042282E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</w:tc>
      </w:tr>
    </w:tbl>
    <w:p w14:paraId="7962A3E9" w14:textId="6BCB357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99124D7" wp14:editId="103F1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96530619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879DF" id="Straight Connector 4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Implementation of</w:t>
      </w:r>
    </w:p>
    <w:p w14:paraId="5837079F" w14:textId="6500187D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EA2E8FC" wp14:editId="2AD0FAF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260468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BBF86" id="Straight Connector 1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Memory Allocation Methods</w:t>
      </w:r>
    </w:p>
    <w:p w14:paraId="522C4C62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E38B364" wp14:editId="5046DF1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6601050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AF013" id="Straight Connector 6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87B1B7B" w14:textId="1216141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9EA48EE" wp14:editId="3BFCB3CB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925864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80177" id="Partial Circle 3" o:spid="_x0000_s1026" style="position:absolute;margin-left:273pt;margin-top:717.4pt;width:52pt;height:43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88A4AB6" wp14:editId="1C610B6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905676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D1721" id="Straight Connector 5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1FF1561" wp14:editId="41E4157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6475157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C0762" id="Straight Connector 7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4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27-08-2026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5D9E2EC" w14:textId="23F05973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31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42E35C23" w14:textId="77777777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61826EF" wp14:editId="479A7B36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135482475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0B4F" id="Partial Circle 3" o:spid="_x0000_s1026" style="position:absolute;margin-left:273.95pt;margin-top:795.1pt;width:49.2pt;height:36.9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D/bGFm4gAAAA0BAAAPAAAAZHJzL2Rvd25yZXYueG1s TI/BToNAEIbvJr7DZky82QWkKMjSNCaamp7EmnjcsiMQ2VnKblt8e8eTHmf+L/98U65mO4gTTr53 pCBeRCCQGmd6ahXs3p5u7kH4oMnowREq+EYPq+ryotSFcWd6xVMdWsEl5AutoAthLKT0TYdW+4Ub kTj7dJPVgceplWbSZy63g0yiKJNW98QXOj3iY4fNV320CvR77nFTz89+XL9s+2R3iDcfB6Wur+b1 A4iAc/iD4Vef1aFip707kvFiULBM73JGOVjmUQKCkSzNbkHseZVlaQyyKuX/L6ofAAAA//8DAFBL AQItABQABgAIAAAAIQC2gziS/gAAAOEBAAATAAAAAAAAAAAAAAAAAAAAAABbQ29udGVudF9UeXBl c10ueG1sUEsBAi0AFAAGAAgAAAAhADj9If/WAAAAlAEAAAsAAAAAAAAAAAAAAAAALwEAAF9yZWxz Ly5yZWxzUEsBAi0AFAAGAAgAAAAhAPt4ORXRAgAAOgYAAA4AAAAAAAAAAAAAAAAALgIAAGRycy9l Mm9Eb2MueG1sUEsBAi0AFAAGAAgAAAAhAP9sYWb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42282E" w14:paraId="25FE72E1" w14:textId="77777777" w:rsidTr="00CA6D88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75293D7" w14:textId="77777777" w:rsidR="0042282E" w:rsidRPr="00A85FFD" w:rsidRDefault="0042282E" w:rsidP="00A85FFD">
            <w:pPr>
              <w:spacing w:line="360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2D89D810" w14:textId="7825D469" w:rsidR="0042282E" w:rsidRDefault="0042282E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32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1C32ABBE" w14:textId="77777777" w:rsidR="0042282E" w:rsidRPr="001D3B8C" w:rsidRDefault="0042282E" w:rsidP="00422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C759F09" wp14:editId="1762DCA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72598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3F077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3CD94D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9312A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90226C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9F09" id="_x0000_s1042" type="#_x0000_t202" style="position:absolute;margin-left:0;margin-top:.4pt;width:238.9pt;height:93.65pt;z-index:251836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jcLr/gEAANYDAAAOAAAAZHJzL2Uyb0RvYy54bWysU8tu2zAQvBfoPxC815L8SG3BcpAmTVEg fQBJP4CiKIsoyWVJ2pL79V1SimO0t6A6ECRXO7szO9xeD1qRo3BegqloMcspEYZDI82+oj+e7t+t KfGBmYYpMKKiJ+Hp9e7tm21vSzGHDlQjHEEQ48veVrQLwZZZ5nknNPMzsMJgsAWnWcCj22eNYz2i a5XN8/wq68E11gEX3uPt3Riku4TftoKHb23rRSCqothbSKtLax3XbLdl5d4x20k+tcFe0YVm0mDR M9QdC4wcnPwHSkvuwEMbZhx0Bm0ruUgckE2R/8XmsWNWJC4ojrdnmfz/g+Vfj4/2uyNh+AADDjCR 8PYB+E9PDNx2zOzFjXPQd4I1WLiIkmW99eWUGqX2pY8gdf8FGhwyOwRIQEPrdFQFeRJExwGczqKL IRCOl4t8sdjkK0o4xopivZkv16kGK5/TrfPhkwBN4qaiDqea4NnxwYfYDiuff4nVDNxLpdJklSF9 RTer+SolXES0DGg8JXVF13n8RitElh9Nk5IDk2rcYwFlJtqR6cg5DPVAZINdX8XkKEMNzQmFcDAa DR8Gbjpwvynp0WQV9b8OzAlK1GeDYm6K5TK6Mh2Wq/dzPLjLSH0ZYYYjVEUDJeP2NiQnj5xvUPRW JjleOpl6RvMklSajR3dentNfL89x9wc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GCNwuv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4C53F077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3CD94D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9312A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90226C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7A2D107C" w14:textId="77777777" w:rsidTr="00CA6D88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EF347E7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61A4561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479A0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AAB5E" w14:textId="088E38D0" w:rsidR="0042282E" w:rsidRPr="001D3B8C" w:rsidRDefault="009E1269" w:rsidP="009E1269">
            <w:pPr>
              <w:tabs>
                <w:tab w:val="left" w:pos="2304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2DDE4EFF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6B70DD0" wp14:editId="7799D20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874274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63C3C" id="Straight Connector 4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489607B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31B6534" wp14:editId="2D06761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3401715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829CF" id="Straight Connector 1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5473256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BED80BC" wp14:editId="11709C7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713531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041A4" id="Straight Connector 6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62FD68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82F57ED" wp14:editId="3B4CD8A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235960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94767" id="Partial Circle 3" o:spid="_x0000_s1026" style="position:absolute;margin-left:273pt;margin-top:717.4pt;width:52pt;height:43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E1FF89A" wp14:editId="7B90EA6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967117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7D3E5" id="Straight Connector 5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17E90E6" wp14:editId="6F8982A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07894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D25AF" id="Straight Connector 7" o:spid="_x0000_s1026" style="position:absolute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BA07BC3" w14:textId="25906031" w:rsidR="009E1269" w:rsidRDefault="0042282E" w:rsidP="0042282E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33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FFD777D" w14:textId="77777777" w:rsidR="009E1269" w:rsidRPr="001D3B8C" w:rsidRDefault="009E1269" w:rsidP="009E1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8F7AB17" wp14:editId="506B96E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57084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3BF86" id="Partial Circle 3" o:spid="_x0000_s1026" style="position:absolute;margin-left:0;margin-top:786.5pt;width:49.2pt;height:41.45pt;z-index:251844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pvYz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Ib1aFANE5jFwdj5ED9zq1EiGuxkKoVMyOomxAwVQ4Zo mAnCvlcYCa0A+RVRqK6G43JUDfrmHKnVx2pVOS6HH09HfdjeLySwC5yCGHstlcpdVgatG3w2rIeQ NIFZE4pEILVjDQ5mgRFRCxhiGn1ONFglWbJOfvJA8kvlEWTYYPaj6sO+0EqRr0hoO6Us6orwdmlY zqLlhH0yDMWtg9INLAVOaWnOMFIcwicqa0Yi1d9oQsXKAPKHBmYqbhVPmSvzlQskWe5jV4pfzFMl 3RrAnkIXd8uQnYFBUhRQ+xtte5NkzfP2vdF+b5TjWxP39loa2/cl3YbXWiE6/R0UHQAJi7ll23uo 13brHxy9ltCpGxLiPfEwdQAA3LB4B49QFtphewqj1vrn1/4nfVhDkEL/4H7ACP1cEg/dVF8MLOhZ NUjbETMzGJ7WwPhjyfxYYpb60sJcwR5AdplM+lHtSOGtfoJTN0tRQUQMhdjdsPbMZewaCseS8tks q8GRcSTemAdHk/OEaprRx80T8a5fzAgbfWt3t6Zf0G6VD7rJ0tjZMlohYxIecO0ZOFBAvbiAx3zW Opz86S8AAAD//wMAUEsDBBQABgAIAAAAIQBG8i5g4AAAAAkBAAAPAAAAZHJzL2Rvd25yZXYueG1s TI/NTsMwEITvSLyDtUjcqM1PShviVIiqB8QBSJG4uvE2ibDXIXabwNOznOC2O7Oa/aZYTd6JIw6x C6ThcqZAINXBdtRoeNtuLhYgYjJkjQuEGr4wwqo8PSlMbsNIr3isUiM4hGJuNLQp9bmUsW7RmzgL PRJ7+zB4k3gdGmkHM3K4d/JKqbn0piP+0JoeH1qsP6qD1+Be2sdN9fStpvFdrdfbz7h/VlHr87Pp /g5Ewin9HcMvPqNDyUy7cCAbhdPARRKr2e01T+wvFzcgdqzMs2wJsizk/wblDwAAAP//AwBQSwEC LQAUAAYACAAAACEAtoM4kv4AAADhAQAAEwAAAAAAAAAAAAAAAAAAAAAAW0NvbnRlbnRfVHlwZXNd LnhtbFBLAQItABQABgAIAAAAIQA4/SH/1gAAAJQBAAALAAAAAAAAAAAAAAAAAC8BAABfcmVscy8u cmVsc1BLAQItABQABgAIAAAAIQCepvYz0QIAADoGAAAOAAAAAAAAAAAAAAAAAC4CAABkcnMvZTJv RG9jLnhtbFBLAQItABQABgAIAAAAIQBG8i5g4AAAAAkBAAAPAAAAAAAAAAAAAAAAACsFAABkcnMv ZG93bnJldi54bWxQSwUGAAAAAAQABADzAAAAOAYAAAAA 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E1269" w:rsidRPr="001D3B8C" w14:paraId="4EFDC83D" w14:textId="77777777" w:rsidTr="00CA6D88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DDD9E9" w14:textId="77777777" w:rsidR="009E1269" w:rsidRPr="001D3B8C" w:rsidRDefault="009E1269" w:rsidP="00CA6D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478B05" w14:textId="110B3494" w:rsidR="009E1269" w:rsidRDefault="007F6D54" w:rsidP="007F6D54">
      <w:pPr>
        <w:tabs>
          <w:tab w:val="left" w:pos="3200"/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</w:rPr>
        <w:t xml:space="preserve">             </w:t>
      </w:r>
      <w:r>
        <w:rPr>
          <w:rStyle w:val="PageNumber"/>
          <w:rFonts w:ascii="Times New Roman" w:hAnsi="Times New Roman" w:cs="Times New Roman"/>
        </w:rPr>
        <w:t>25071A6251</w:t>
      </w:r>
      <w:r>
        <w:rPr>
          <w:rStyle w:val="PageNumber"/>
        </w:rPr>
        <w:tab/>
        <w:tab/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34</w:t>
      </w:r>
      <w:r>
        <w:rPr>
          <w:rStyle w:val="PageNumber"/>
        </w:rPr>
        <w:fldChar w:fldCharType="end"/>
      </w:r>
    </w:p>
    <w:p w14:paraId="463666F7" w14:textId="4EE109DE" w:rsidR="000D2E24" w:rsidRPr="001D3B8C" w:rsidRDefault="009E1269" w:rsidP="000D2E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FC3B52D" wp14:editId="30352A6B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24589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556C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764E1F1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0B0A80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9E9368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3B52D" id="_x0000_s1043" type="#_x0000_t202" style="position:absolute;margin-left:0;margin-top:.4pt;width:238.9pt;height:93.65pt;z-index:251847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Oqwd/gEAANYDAAAOAAAAZHJzL2Uyb0RvYy54bWysU8tu2zAQvBfoPxC815L8aGzBcpAmTVEg fQBJP4CiKIsoyWVJ2pL79V1SimO0t6A6ECRXO7szO9xeD1qRo3BegqloMcspEYZDI82+oj+e7t+t KfGBmYYpMKKiJ+Hp9e7tm21vSzGHDlQjHEEQ48veVrQLwZZZ5nknNPMzsMJgsAWnWcCj22eNYz2i a5XN8/x91oNrrAMuvMfbuzFIdwm/bQUP39rWi0BURbG3kFaX1jqu2W7Lyr1jtpN8aoO9ogvNpMGi Z6g7Fhg5OPkPlJbcgYc2zDjoDNpWcpE4IJsi/4vNY8esSFxQHG/PMvn/B8u/Hh/td0fC8AEGHGAi 4e0D8J+eGLjtmNmLG+eg7wRrsHARJct668spNUrtSx9B6v4LNDhkdgiQgIbW6agK8iSIjgM4nUUX QyAcLxf5YrHJV5RwjBXFejNfrlMNVj6nW+fDJwGaxE1FHU41wbPjgw+xHVY+/xKrGbiXSqXJKkP6 im5W81VKuIhoGdB4SuqKrvP4jVaILD+aJiUHJtW4xwLKTLQj05FzGOqByAa7vorJUYYamhMK4WA0 Gj4M3HTgflPSo8kq6n8dmBOUqM8GxdwUy2V0ZTosV1dzPLjLSH0ZYYYjVEUDJeP2NiQnj5xvUPRW JjleOpl6RvMklSajR3dentNfL89x9wc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LI6rB3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013556C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764E1F1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0B0A80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9E9368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2FBAC7A2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018E49A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A. First Fit</w:t>
            </w:r>
          </w:p>
          <w:p w14:paraId="4606BDBD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0BA9D4AE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#include &lt;stdio.h&gt;</w:t>
            </w:r>
          </w:p>
          <w:p w14:paraId="0D50C29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main() {</w:t>
            </w:r>
          </w:p>
          <w:p w14:paraId="6E46219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printf("Roll no: 25071A6251\n");</w:t>
            </w:r>
          </w:p>
          <w:p w14:paraId="1382F4DF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21F8DB3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62FE9C6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5CC309F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416112F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4421018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41440DD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{ </w:t>
            </w:r>
          </w:p>
          <w:p w14:paraId="6AD4496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scanf("%d", &amp;psize[i]); alloc[i] = -1;</w:t>
            </w:r>
          </w:p>
          <w:p w14:paraId="6D119D4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}</w:t>
            </w:r>
          </w:p>
          <w:p w14:paraId="57CBC67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3F89D8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264026C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061CC3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alloc[i] = j;</w:t>
            </w:r>
          </w:p>
          <w:p w14:paraId="18817D8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occupied[j] = 1;</w:t>
            </w:r>
          </w:p>
          <w:p w14:paraId="3ABA14A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break; }  }    }</w:t>
            </w:r>
          </w:p>
          <w:p w14:paraId="0FB6949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6A6E795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2B3198FB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28C6ACA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68D94EFD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else</w:t>
            </w:r>
          </w:p>
          <w:p w14:paraId="73B82A1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printf("P%d\t%d\t\tNot Allocated\t-\t\t-\n", i + 1, psize[i]);}</w:t>
            </w:r>
          </w:p>
          <w:p w14:paraId="7B33503A" w14:textId="77777777" w:rsidR="000D2E24" w:rsidRPr="00871D9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</w:rPr>
              <w:t xml:space="preserve">    return 0;}</w:t>
            </w:r>
          </w:p>
          <w:p w14:paraId="7A99B0C9" w14:textId="77777777" w:rsidR="000D2E24" w:rsidRPr="00D66FA5" w:rsidRDefault="000D2E24" w:rsidP="00F77F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752008A0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DE4C7F6" wp14:editId="0CD7F805">
                  <wp:extent cx="3775075" cy="1200647"/>
                  <wp:effectExtent l="0" t="0" r="0" b="0"/>
                  <wp:docPr id="1428919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1921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954" cy="122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7DAD5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4528E83" wp14:editId="7E32285A">
                  <wp:extent cx="3779520" cy="1367624"/>
                  <wp:effectExtent l="0" t="0" r="0" b="4445"/>
                  <wp:docPr id="748025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2555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382" cy="138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30F33" w14:textId="77777777" w:rsidR="000D2E24" w:rsidRPr="001D3B8C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543130F" wp14:editId="593F04C8">
                  <wp:extent cx="3778885" cy="1351722"/>
                  <wp:effectExtent l="0" t="0" r="0" b="1270"/>
                  <wp:docPr id="851560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5605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833" cy="138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95CD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1A760CB" wp14:editId="6D393A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7457307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4FFB2" id="Straight Connector 4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FBC1094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782D936" wp14:editId="01D3CB41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376819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B7248" id="Straight Connector 1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CD4E17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5293FE6" wp14:editId="0A8538B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444339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13990" id="Straight Connector 6" o:spid="_x0000_s1026" style="position:absolute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DDB95EA" w14:textId="2A446C7B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966E664" wp14:editId="4E5864EC">
                <wp:simplePos x="0" y="0"/>
                <wp:positionH relativeFrom="margin">
                  <wp:posOffset>3536448</wp:posOffset>
                </wp:positionH>
                <wp:positionV relativeFrom="paragraph">
                  <wp:posOffset>9208770</wp:posOffset>
                </wp:positionV>
                <wp:extent cx="624840" cy="469265"/>
                <wp:effectExtent l="0" t="0" r="22860" b="26035"/>
                <wp:wrapNone/>
                <wp:docPr id="16773127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699D4" id="Partial Circle 3" o:spid="_x0000_s1026" style="position:absolute;margin-left:278.45pt;margin-top:725.1pt;width:49.2pt;height:36.9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ubCpO4QAAAA0BAAAPAAAAZHJzL2Rvd25yZXYueG1s TI/BTsMwDIbvSLxDZCRuLG1ZKlaaThMSaIgTZUgcs8a0FY3TNdlW3h5zgqP9f/r9uVzPbhAnnELv SUO6SEAgNd721GrYvT3e3IEI0ZA1gyfU8I0B1tXlRWkK68/0iqc6toJLKBRGQxfjWEgZmg6dCQs/ InH26SdnIo9TK+1kzlzuBpklSS6d6YkvdGbEhw6br/roNJj3VcBtPT+FcfP80me7Q7r9OGh9fTVv 7kFEnOMfDL/6rA4VO+39kWwQgwal8hWjHCxVkoFgJFfqFsSeVypbpiCrUv7/ovoBAAD//wMAUEsB Ai0AFAAGAAgAAAAhALaDOJL+AAAA4QEAABMAAAAAAAAAAAAAAAAAAAAAAFtDb250ZW50X1R5cGVz XS54bWxQSwECLQAUAAYACAAAACEAOP0h/9YAAACUAQAACwAAAAAAAAAAAAAAAAAvAQAAX3JlbHMv LnJlbHNQSwECLQAUAAYACAAAACEA+3g5FdECAAA6BgAADgAAAAAAAAAAAAAAAAAuAgAAZHJzL2Uy b0RvYy54bWxQSwECLQAUAAYACAAAACEArmwqTuEAAAANAQAADwAAAAAAAAAAAAAAAAArBQAAZHJz L2Rvd25yZXYueG1sUEsFBgAAAAAEAAQA8wAAADkGAAAAAA=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B051C5" wp14:editId="2C40646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56635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32291" id="Straight Connector 5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8DDF13D" wp14:editId="457C653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2425130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C8DC6" id="Straight Connector 7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C12DE4A" w14:textId="29EAE53A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35</w:t>
      </w:r>
      <w:r>
        <w:rPr>
          <w:rStyle w:val="PageNumber"/>
        </w:rPr>
        <w:fldChar w:fldCharType="end"/>
      </w:r>
    </w:p>
    <w:p w14:paraId="3AE6A422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04491DA" wp14:editId="719C36FA">
                <wp:simplePos x="0" y="0"/>
                <wp:positionH relativeFrom="margin">
                  <wp:posOffset>3515360</wp:posOffset>
                </wp:positionH>
                <wp:positionV relativeFrom="paragraph">
                  <wp:posOffset>10127394</wp:posOffset>
                </wp:positionV>
                <wp:extent cx="624840" cy="469265"/>
                <wp:effectExtent l="0" t="0" r="22860" b="26035"/>
                <wp:wrapNone/>
                <wp:docPr id="131068150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9D0EF" id="Partial Circle 3" o:spid="_x0000_s1026" style="position:absolute;margin-left:276.8pt;margin-top:797.45pt;width:49.2pt;height:36.95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LWI144gAAAA0BAAAPAAAAZHJzL2Rvd25yZXYueG1s TI9BT4NAEIXvJv6HzZh4s0tRCCBL05hoajyJNfG4ZUcgsrOU3bb47zs96XHe+/LmvXI120EccfK9 IwXLRQQCqXGmp1bB9uP5LgPhgyajB0eo4Bc9rKrrq1IXxp3oHY91aAWHkC+0gi6EsZDSNx1a7Rdu RGLv201WBz6nVppJnzjcDjKOolRa3RN/6PSITx02P/XBKtCfucdNPb/4cf361sfb/XLztVfq9mZe P4IIOIc/GC71uTpU3GnnDmS8GBQkyX3KKBtJ/pCDYCRNYp63YylNswxkVcr/K6ozAAAA//8DAFBL AQItABQABgAIAAAAIQC2gziS/gAAAOEBAAATAAAAAAAAAAAAAAAAAAAAAABbQ29udGVudF9UeXBl c10ueG1sUEsBAi0AFAAGAAgAAAAhADj9If/WAAAAlAEAAAsAAAAAAAAAAAAAAAAALwEAAF9yZWxz Ly5yZWxzUEsBAi0AFAAGAAgAAAAhAPt4ORXRAgAAOgYAAA4AAAAAAAAAAAAAAAAALgIAAGRycy9l Mm9Eb2MueG1sUEsBAi0AFAAGAAgAAAAhAItYjXj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5D522F54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D3391BB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B. Worst Fit </w:t>
            </w:r>
          </w:p>
          <w:p w14:paraId="7E6A838E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45C982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#include &lt;stdio.h&gt;</w:t>
            </w:r>
          </w:p>
          <w:p w14:paraId="2B5061D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main() {</w:t>
            </w:r>
          </w:p>
          <w:p w14:paraId="45C7026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printf("Roll no: 25071A6251\n");</w:t>
            </w:r>
          </w:p>
          <w:p w14:paraId="7EB3D5D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541FDB0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65222BF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6AFD010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071CB3F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73310FE0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3C3AFBF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{ scanf("%d", &amp;psize[i]); alloc[i] = -1; }</w:t>
            </w:r>
          </w:p>
          <w:p w14:paraId="3DE0E24F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7756D7A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int worstIdx = -1;</w:t>
            </w:r>
          </w:p>
          <w:p w14:paraId="599BEB2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4D99D82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2206B3A7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if (worstIdx == -1 || bsize[j] &gt; bsize[worstIdx])</w:t>
            </w:r>
          </w:p>
          <w:p w14:paraId="7626D2D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worstIdx = j;}    }</w:t>
            </w:r>
          </w:p>
          <w:p w14:paraId="4A72DB9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if (worstIdx != -1) {</w:t>
            </w:r>
          </w:p>
          <w:p w14:paraId="335F224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alloc[i] = worstIdx;</w:t>
            </w:r>
          </w:p>
          <w:p w14:paraId="63B298E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occupied[worstIdx] = 1; }}</w:t>
            </w:r>
          </w:p>
          <w:p w14:paraId="55A13FC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26183E9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0B25C80D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4378601B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7C0BCD4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else</w:t>
            </w:r>
          </w:p>
          <w:p w14:paraId="6BCF75C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printf("P%d\t%d\t\tNot Allocated\t-\t\t-\n", i + 1, psize[i]); }</w:t>
            </w:r>
          </w:p>
          <w:p w14:paraId="10E67B10" w14:textId="77777777" w:rsidR="000D2E24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</w:rPr>
              <w:t xml:space="preserve">    return 0;}</w:t>
            </w:r>
          </w:p>
          <w:p w14:paraId="750BBC99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E4F24BA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0F60C69" wp14:editId="4A46C7B9">
                  <wp:extent cx="4065270" cy="1470660"/>
                  <wp:effectExtent l="0" t="0" r="0" b="0"/>
                  <wp:docPr id="222343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34368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426" cy="147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0EA2F" w14:textId="77777777" w:rsidR="000D2E24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68EB29" wp14:editId="0C124D67">
                  <wp:extent cx="4065270" cy="1510748"/>
                  <wp:effectExtent l="0" t="0" r="0" b="0"/>
                  <wp:docPr id="1849765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6539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331" cy="153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4D527" w14:textId="77777777" w:rsidR="000D2E24" w:rsidRPr="00D66FA5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30232A" wp14:editId="12C1C552">
                  <wp:extent cx="4065270" cy="1653872"/>
                  <wp:effectExtent l="0" t="0" r="0" b="3810"/>
                  <wp:docPr id="80952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523817" name=""/>
                          <pic:cNvPicPr/>
                        </pic:nvPicPr>
                        <pic:blipFill rotWithShape="1">
                          <a:blip r:embed="rId40"/>
                          <a:srcRect t="2274" r="14359" b="6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5823" cy="1662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E9484" w14:textId="204699B4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801"/>
        </w:tabs>
        <w:rPr>
          <w:rStyle w:val="PageNumber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 xml:space="preserve">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36</w:t>
      </w:r>
      <w:r>
        <w:rPr>
          <w:rStyle w:val="PageNumber"/>
        </w:rPr>
        <w:fldChar w:fldCharType="end"/>
      </w:r>
    </w:p>
    <w:p w14:paraId="3FC44E1D" w14:textId="77777777" w:rsidR="000D2E24" w:rsidRPr="001D3B8C" w:rsidRDefault="000D2E24" w:rsidP="000D2E24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2EBBA412" wp14:editId="6F9212B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541913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A04D9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E8F3A4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D7A954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287D1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BA412" id="_x0000_s1044" type="#_x0000_t202" style="position:absolute;margin-left:0;margin-top:.4pt;width:238.9pt;height:93.65pt;z-index:2518548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kIdt/gEAANYDAAAOAAAAZHJzL2Uyb0RvYy54bWysU8tu2zAQvBfoPxC815L8aG3BcpAmTVEg fQBJP4CiKIsoyWVJ2pL79VlSimM0t6I6EFyuOLszO9xeDVqRo3BegqloMcspEYZDI82+oj8f796t KfGBmYYpMKKiJ+Hp1e7tm21vSzGHDlQjHEEQ48veVrQLwZZZ5nknNPMzsMJgsgWnWcDQ7bPGsR7R tcrmef4+68E11gEX3uPp7Ziku4TftoKH723rRSCqothbSKtLax3XbLdl5d4x20k+tcH+oQvNpMGi Z6hbFhg5OPkKSkvuwEMbZhx0Bm0ruUgckE2R/8XmoWNWJC4ojrdnmfz/g+Xfjg/2hyNh+AgDDjCR 8PYe+C9PDNx0zOzFtXPQd4I1WLiIkmW99eV0NUrtSx9B6v4rNDhkdgiQgIbW6agK8iSIjgM4nUUX QyAcDxf5YrHJV5RwzBXFejNfrlMNVj5ft86HzwI0iZuKOpxqgmfHex9iO6x8/iVWM3AnlUqTVYb0 Fd2s5qt04SKjZUDjKakrus7jN1ohsvxkmnQ5MKnGPRZQZqIdmY6cw1APRDbYdWo4ylBDc0IhHIxG w4eBmw7cH0p6NFlF/e8Dc4IS9cWgmJtiuYyuTMFy9WGOgbvM1JcZZjhCVTRQMm5vQnLyyPkaRW9l kuOlk6lnNE9SaTJ6dOdlnP56eY67JwA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NuQh23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768A04D9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E8F3A4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D7A954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287D1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790A7464" w14:textId="77777777" w:rsidTr="00F77F0F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8F597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C. Best Fit </w:t>
            </w:r>
          </w:p>
          <w:p w14:paraId="30B9A2D0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CA7D07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#include &lt;stdio.h&gt;</w:t>
            </w:r>
          </w:p>
          <w:p w14:paraId="2CF63DD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main() {</w:t>
            </w:r>
          </w:p>
          <w:p w14:paraId="7DAEAF80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printf("Roll no: 25071A6251\n");</w:t>
            </w:r>
          </w:p>
          <w:p w14:paraId="318FB84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719CB8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245C48D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0363947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1E432E5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125661C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16F2E24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{ scanf("%d", &amp;psize[i]); alloc[i] = -1; }</w:t>
            </w:r>
          </w:p>
          <w:p w14:paraId="7EDF410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</w:p>
          <w:p w14:paraId="55CE090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5C3D0B9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int bestIdx = -1;</w:t>
            </w:r>
          </w:p>
          <w:p w14:paraId="2CF3571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0E61952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50A4CE8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if (bestIdx == -1 || bsize[j] &lt; bsize[bestIdx])</w:t>
            </w:r>
          </w:p>
          <w:p w14:paraId="5D947340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bestIdx = j;</w:t>
            </w:r>
          </w:p>
          <w:p w14:paraId="23164667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}</w:t>
            </w:r>
          </w:p>
          <w:p w14:paraId="2897A35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}</w:t>
            </w:r>
          </w:p>
          <w:p w14:paraId="5C61930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if (bestIdx != -1) {</w:t>
            </w:r>
          </w:p>
          <w:p w14:paraId="265322C8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alloc[i] = bestIdx;</w:t>
            </w:r>
          </w:p>
          <w:p w14:paraId="5E6A09F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occupied[bestIdx] = 1;</w:t>
            </w:r>
          </w:p>
          <w:p w14:paraId="250CB1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}</w:t>
            </w:r>
          </w:p>
          <w:p w14:paraId="72FF8FF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}</w:t>
            </w:r>
          </w:p>
          <w:p w14:paraId="5143E49B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34A5E65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5B82CE9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443BF35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4AF2EF7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else</w:t>
            </w:r>
          </w:p>
          <w:p w14:paraId="64D9EED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printf("P%d\t%d\t\tNot Allocated\t-\t\t-\n", i + 1, psize[i]);</w:t>
            </w:r>
          </w:p>
          <w:p w14:paraId="17AD826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}</w:t>
            </w:r>
          </w:p>
          <w:p w14:paraId="7671903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return 0;</w:t>
            </w:r>
          </w:p>
          <w:p w14:paraId="7DB7BC5D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14:paraId="0CC2492E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47E13E6" w14:textId="77777777" w:rsidR="000D2E24" w:rsidRPr="000320FF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1E5D272" wp14:editId="78C74DEE">
                  <wp:extent cx="4529797" cy="1835785"/>
                  <wp:effectExtent l="0" t="0" r="4445" b="0"/>
                  <wp:docPr id="213430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30164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440" cy="184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E1C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A9D1E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202122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105A098" wp14:editId="1FEEA7E2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414789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7133B" id="Straight Connector 4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8A3D21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1AB5994" wp14:editId="459839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121933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63FA1" id="Straight Connector 1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FC0AEA6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BDE74C3" wp14:editId="203248F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504145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590B7" id="Straight Connector 6" o:spid="_x0000_s1026" style="position:absolute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DF909C5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425E367" wp14:editId="7C91BEAE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01952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1F885" id="Partial Circle 3" o:spid="_x0000_s1026" style="position:absolute;margin-left:273pt;margin-top:717.4pt;width:52pt;height:43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E4D185C" wp14:editId="6EAC8B1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182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7E096" id="Straight Connector 5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C5FD893" wp14:editId="340471A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9353563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D0E2C" id="Straight Connector 7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5F8A0F5" w14:textId="7481604D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37</w:t>
      </w:r>
      <w:r>
        <w:rPr>
          <w:rStyle w:val="PageNumber"/>
        </w:rPr>
        <w:fldChar w:fldCharType="end"/>
      </w:r>
    </w:p>
    <w:p w14:paraId="0E43C168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989871D" wp14:editId="1C111CC8">
                <wp:simplePos x="0" y="0"/>
                <wp:positionH relativeFrom="margin">
                  <wp:posOffset>3479165</wp:posOffset>
                </wp:positionH>
                <wp:positionV relativeFrom="paragraph">
                  <wp:posOffset>10150933</wp:posOffset>
                </wp:positionV>
                <wp:extent cx="624840" cy="469265"/>
                <wp:effectExtent l="0" t="0" r="22860" b="26035"/>
                <wp:wrapNone/>
                <wp:docPr id="19136255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35729" id="Partial Circle 3" o:spid="_x0000_s1026" style="position:absolute;margin-left:273.95pt;margin-top:799.3pt;width:49.2pt;height:36.9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W1ZvW4gAAAA0BAAAPAAAAZHJzL2Rvd25yZXYueG1s TI/BTsMwDIbvSLxDZCRuLF1Zu7U0nSYk0NBOlCFxzBrTVjRO12RbeXvMCY72/+n352I92V6ccfSd IwXzWQQCqXamo0bB/u3pbgXCB01G945QwTd6WJfXV4XOjbvQK56r0AguIZ9rBW0IQy6lr1u02s/c gMTZpxutDjyOjTSjvnC57WUcRam0uiO+0OoBH1usv6qTVaDfM4/banr2w+Zl18X743z7cVTq9mba PIAIOIU/GH71WR1Kdjq4ExkvegXJYpkxykGSrVIQjKSL9B7EgVfpMk5AloX8/0X5AwAA//8DAFBL AQItABQABgAIAAAAIQC2gziS/gAAAOEBAAATAAAAAAAAAAAAAAAAAAAAAABbQ29udGVudF9UeXBl c10ueG1sUEsBAi0AFAAGAAgAAAAhADj9If/WAAAAlAEAAAsAAAAAAAAAAAAAAAAALwEAAF9yZWxz Ly5yZWxzUEsBAi0AFAAGAAgAAAAhAPt4ORXRAgAAOgYAAA4AAAAAAAAAAAAAAAAALgIAAGRycy9l Mm9Eb2MueG1sUEsBAi0AFAAGAAgAAAAhAJbVm9b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998AA98" w14:textId="77777777" w:rsidTr="00F77F0F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5F638F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  <w:r>
              <w:rPr>
                <w:rStyle w:val="PageNumber"/>
                <w:noProof/>
              </w:rPr>
              <w:drawing>
                <wp:inline distT="0" distB="0" distL="0" distR="0" wp14:anchorId="5789F5CD" wp14:editId="62A7AECF">
                  <wp:extent cx="4457929" cy="1759040"/>
                  <wp:effectExtent l="0" t="0" r="0" b="0"/>
                  <wp:docPr id="52602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02640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929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>
              <w:rPr>
                <w:rStyle w:val="PageNumber"/>
                <w:noProof/>
              </w:rPr>
              <w:drawing>
                <wp:inline distT="0" distB="0" distL="0" distR="0" wp14:anchorId="55EA2645" wp14:editId="12CB1490">
                  <wp:extent cx="4470630" cy="1759040"/>
                  <wp:effectExtent l="0" t="0" r="6350" b="0"/>
                  <wp:docPr id="194259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5955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630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B484D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3A91ACA2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01988398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2FD0F4C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140AF7A" w14:textId="77777777" w:rsidR="000D2E24" w:rsidRPr="00A85FFD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D569CD" w14:textId="12B0F580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305"/>
        </w:tabs>
        <w:spacing w:line="278" w:lineRule="auto"/>
        <w:rPr>
          <w:rStyle w:val="PageNumber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  <w:t xml:space="preserve">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38</w:t>
      </w:r>
      <w:r>
        <w:rPr>
          <w:rStyle w:val="PageNumber"/>
        </w:rPr>
        <w:fldChar w:fldCharType="end"/>
      </w:r>
    </w:p>
    <w:p w14:paraId="0648BC7C" w14:textId="77777777" w:rsidR="000D2E24" w:rsidRPr="001D3B8C" w:rsidRDefault="000D2E24" w:rsidP="000D2E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13E09695" wp14:editId="29FD836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6478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3FC1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69FB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DE92472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427E1EA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09695" id="_x0000_s1045" type="#_x0000_t202" style="position:absolute;margin-left:0;margin-top:.4pt;width:238.9pt;height:93.65pt;z-index:2518630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J+mb/gEAANYDAAAOAAAAZHJzL2Uyb0RvYy54bWysU8tu2zAQvBfoPxC813rYbm3BcpAmTVEg fQBJP4CiKIsoyWVJ2pL79VlSjmM0t6I6ECRXO7szO9xcjVqRg3BegqlpMcspEYZDK82upj8f796t KPGBmZYpMKKmR+Hp1fbtm81gK1FCD6oVjiCI8dVga9qHYKss87wXmvkZWGEw2IHTLODR7bLWsQHR tcrKPH+fDeBa64AL7/H2dgrSbcLvOsHD967zIhBVU+wtpNWltYlrtt2waueY7SU/tcH+oQvNpMGi Z6hbFhjZO/kKSkvuwEMXZhx0Bl0nuUgckE2R/8XmoWdWJC4ojrdnmfz/g+XfDg/2hyNh/AgjDjCR 8PYe+C9PDNz0zOzEtXMw9IK1WLiIkmWD9dUpNUrtKx9BmuErtDhktg+QgMbO6agK8iSIjgM4nkUX YyAcL+f5fL7Ol5RwjBXFal0uVqkGq57TrfPhswBN4qamDqea4Nnh3ofYDquef4nVDNxJpdJklSFD TdfLcpkSLiJaBjSekrqmqzx+kxUiy0+mTcmBSTXtsYAyJ9qR6cQ5jM1IZItdr2NylKGB9ohCOJiM hg8DNz24P5QMaLKa+t975gQl6otBMdfFYhFdmQ6L5YcSD+4y0lxGmOEIVdNAybS9CcnJE+drFL2T SY6XTk49o3mSSiejR3dentNfL89x+wQ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Akn6Zv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4F83FC1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69FB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DE92472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427E1EA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0246AA20" w14:textId="77777777" w:rsidTr="00F77F0F">
        <w:trPr>
          <w:trHeight w:val="14055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73A0D0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Implementation of Paging Technique of Memory Management</w:t>
            </w:r>
          </w:p>
          <w:p w14:paraId="01ED15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F50EE2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ECD3379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the main memory size (MS) and page size (PS), then calculate the Total Frames. </w:t>
            </w:r>
          </w:p>
          <w:p w14:paraId="013C89B2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the process size and calculate the Total Pages required. </w:t>
            </w:r>
          </w:p>
          <w:p w14:paraId="0A7B11E3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Total Pages &gt; Total Frames, display "Memory insufficient" and stop. </w:t>
            </w:r>
          </w:p>
          <w:p w14:paraId="2E69E8F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the frame number for each page and create the Page Table. </w:t>
            </w:r>
          </w:p>
          <w:p w14:paraId="301C07BE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the Logical Address (LA) and calculate: </w:t>
            </w:r>
          </w:p>
          <w:p w14:paraId="3E61CD57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Page Number = LA / PS </w:t>
            </w:r>
          </w:p>
          <w:p w14:paraId="490F6579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Offset = LA % PS </w:t>
            </w:r>
          </w:p>
          <w:p w14:paraId="6EB4B37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page number is valid: </w:t>
            </w:r>
          </w:p>
          <w:p w14:paraId="2555B446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Frame Number from the Page Table. </w:t>
            </w:r>
          </w:p>
          <w:p w14:paraId="63F1A563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Calculate: </w:t>
            </w:r>
          </w:p>
          <w:p w14:paraId="4862BD80" w14:textId="77777777" w:rsidR="000D2E24" w:rsidRPr="0067602B" w:rsidRDefault="000D2E24" w:rsidP="004E7240">
            <w:pPr>
              <w:pStyle w:val="ListParagraph"/>
              <w:numPr>
                <w:ilvl w:val="3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Physical Address = (Frame Number × PS) + Offset </w:t>
            </w:r>
          </w:p>
          <w:p w14:paraId="0F0CBEFB" w14:textId="77777777" w:rsidR="000D2E24" w:rsidRPr="0067602B" w:rsidRDefault="000D2E24" w:rsidP="004E7240">
            <w:pPr>
              <w:pStyle w:val="List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the Page Number, Offset, Frame Number, and Physical Address. </w:t>
            </w:r>
          </w:p>
          <w:p w14:paraId="770750B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Otherwise, display "Invalid Logical Address". </w:t>
            </w:r>
          </w:p>
          <w:p w14:paraId="6EB14D48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  <w:p w14:paraId="22EEAF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9C714D4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6E1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AD5FF2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F92D9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DA800BA" wp14:editId="3130E3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375949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9DC99" id="Straight Connector 4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>
        <w:rPr>
          <w:rFonts w:ascii="Times New Roman" w:hAnsi="Times New Roman" w:cs="Times New Roman"/>
          <w:b/>
          <w:sz w:val="28"/>
          <w:szCs w:val="28"/>
        </w:rPr>
        <w:t>Paging Technique</w:t>
      </w:r>
    </w:p>
    <w:p w14:paraId="5157F5B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B9DD9BF" wp14:editId="31B7598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558418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2D14B" id="Straight Connector 1" o:spid="_x0000_s1026" style="position:absolute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Memory Management</w:t>
      </w:r>
    </w:p>
    <w:p w14:paraId="367B67C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1F2E536" wp14:editId="3E503FE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16098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FB2BF" id="Straight Connector 6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749B48F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7B0615A" wp14:editId="34938AC5">
                <wp:simplePos x="0" y="0"/>
                <wp:positionH relativeFrom="margin">
                  <wp:posOffset>3467100</wp:posOffset>
                </wp:positionH>
                <wp:positionV relativeFrom="paragraph">
                  <wp:posOffset>9026573</wp:posOffset>
                </wp:positionV>
                <wp:extent cx="660400" cy="546100"/>
                <wp:effectExtent l="0" t="0" r="25400" b="25400"/>
                <wp:wrapNone/>
                <wp:docPr id="208448559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82C95" id="Partial Circle 3" o:spid="_x0000_s1026" style="position:absolute;margin-left:273pt;margin-top:710.75pt;width:52pt;height:43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BLvvm24AAAAA0BAAAPAAAAZHJzL2Rvd25yZXYueG1s TI/BTsMwEETvSPyDtUjcqJ1SBxriVAgVEMcWkMptGy9JRGxHsduGv2c5wXFnRrNvytXkenGkMXbB G8hmCgT5OtjONwbeXh+vbkHEhN5iHzwZ+KYIq+r8rMTChpPf0HGbGsElPhZooE1pKKSMdUsO4ywM 5Nn7DKPDxOfYSDviictdL+dK5dJh5/lDiwM9tFR/bQ/OwOaZ3p9wF+XyRS0/KMvW0/VubczlxXR/ ByLRlP7C8IvP6FAx0z4cvI2iN6AXOW9JbCzmmQbBkVwrlvYsaXWjQVal/L+i+gEAAP//AwBQSwEC LQAUAAYACAAAACEAtoM4kv4AAADhAQAAEwAAAAAAAAAAAAAAAAAAAAAAW0NvbnRlbnRfVHlwZXNd LnhtbFBLAQItABQABgAIAAAAIQA4/SH/1gAAAJQBAAALAAAAAAAAAAAAAAAAAC8BAABfcmVscy8u cmVsc1BLAQItABQABgAIAAAAIQAw71eC0QIAADoGAAAOAAAAAAAAAAAAAAAAAC4CAABkcnMvZTJv RG9jLnhtbFBLAQItABQABgAIAAAAIQBLvvm2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B3F6F93" wp14:editId="6BA8233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15280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D0293" id="Straight Connector 5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C5C7D8E" wp14:editId="7349727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5685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F70DC" id="Straight Connector 7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5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27-08-2026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1A09550" w14:textId="7FE0D819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39</w:t>
      </w:r>
      <w:r>
        <w:rPr>
          <w:rStyle w:val="PageNumber"/>
        </w:rPr>
        <w:fldChar w:fldCharType="end"/>
      </w:r>
    </w:p>
    <w:p w14:paraId="288CDCDB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3B872A7" wp14:editId="36135898">
                <wp:simplePos x="0" y="0"/>
                <wp:positionH relativeFrom="margin">
                  <wp:posOffset>3479165</wp:posOffset>
                </wp:positionH>
                <wp:positionV relativeFrom="paragraph">
                  <wp:posOffset>10048533</wp:posOffset>
                </wp:positionV>
                <wp:extent cx="624840" cy="469265"/>
                <wp:effectExtent l="0" t="0" r="22860" b="26035"/>
                <wp:wrapNone/>
                <wp:docPr id="10725104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A08F5" id="Partial Circle 3" o:spid="_x0000_s1026" style="position:absolute;margin-left:273.95pt;margin-top:791.2pt;width:49.2pt;height:36.9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6G4MK4gAAAA0BAAAPAAAAZHJzL2Rvd25yZXYueG1s TI9BT8MwDIXvSPyHyEjcWLrSlq00nSYk0BAnypA4Zo1pKxqna7Kt/Pt5J7jZfk/P3ytWk+3FEUff OVIwn0UgkGpnOmoUbD+e7xYgfNBkdO8IFfyih1V5fVXo3LgTveOxCo3gEPK5VtCGMORS+rpFq/3M DUisfbvR6sDr2Egz6hOH217GUZRJqzviD60e8KnF+qc6WAX6c+lxU00vfli/vnXxdj/ffO2Vur2Z 1o8gAk7hzwwXfEaHkpl27kDGi15Bmjws2cpCuogTEGzJkuwexI5PWcqTLAv5v0V5BgAA//8DAFBL AQItABQABgAIAAAAIQC2gziS/gAAAOEBAAATAAAAAAAAAAAAAAAAAAAAAABbQ29udGVudF9UeXBl c10ueG1sUEsBAi0AFAAGAAgAAAAhADj9If/WAAAAlAEAAAsAAAAAAAAAAAAAAAAALwEAAF9yZWxz Ly5yZWxzUEsBAi0AFAAGAAgAAAAhAPt4ORXRAgAAOgYAAA4AAAAAAAAAAAAAAAAALgIAAGRycy9l Mm9Eb2MueG1sUEsBAi0AFAAGAAgAAAAhALobgwr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69669B7" w14:textId="77777777" w:rsidTr="00F77F0F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F017947" w14:textId="77777777" w:rsidR="000D2E24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36271EA" w14:textId="1F2F5176" w:rsidR="000D2E24" w:rsidRDefault="000D2E24" w:rsidP="000D2E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40</w:t>
      </w:r>
      <w:r>
        <w:rPr>
          <w:rStyle w:val="PageNumber"/>
        </w:rPr>
        <w:fldChar w:fldCharType="end"/>
      </w:r>
    </w:p>
    <w:p w14:paraId="32B8EF15" w14:textId="77777777" w:rsidR="000D2E24" w:rsidRPr="001D3B8C" w:rsidRDefault="000D2E24" w:rsidP="000D2E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F3A9696" wp14:editId="25AFCA6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7822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27FD5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BF069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C6BA9A3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957BE90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A9696" id="_x0000_s1046" type="#_x0000_t202" style="position:absolute;margin-left:0;margin-top:.4pt;width:238.9pt;height:93.65pt;z-index:251872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UEoL/gEAANYDAAAOAAAAZHJzL2Uyb0RvYy54bWysU9uO2yAQfa/Uf0C8N7ZzaRMrZLXd7VaV thdptx9AMI5RgaFAYqdfvwPOZqPuW1U/IGA8Z+acOayvBqPJQfqgwDJaTUpKpBXQKLtj9Ofj3bsl JSFy23ANVjJ6lIFebd6+WfeullPoQDfSEwSxoe4do12Mri6KIDppeJiAkxaDLXjDIx79rmg87xHd 6GJalu+LHnzjPAgZAt7ejkG6yfhtK0X83rZBRqIZxd5iXn1et2ktNmte7zx3nRKnNvg/dGG4slj0 DHXLIyd7r15BGSU8BGjjRIApoG2VkJkDsqnKv9g8dNzJzAXFCe4sU/h/sOLb4cH98CQOH2HAAWYS wd2D+BWIhZuO25289h76TvIGC1dJsqJ3oT6lJqlDHRLItv8KDQ6Z7yNkoKH1JqmCPAmi4wCOZ9Hl EInAy1k5m63KBSUCY1W1XE3ny1yD18/pzof4WYIhacOox6lmeH64DzG1w+vnX1I1C3dK6zxZbUnP 6GoxXeSEi4hREY2nlWF0WaZvtEJi+ck2OTlypcc9FtD2RDsxHTnHYTsQ1TA6zclJhi00RxTCw2g0 fBi46cD/oaRHkzEafu+5l5ToLxbFXFXzeXJlPswXHxCI+MvI9jLCrUAoRiMl4/YmZiePnK9R9FZl OV46OfWM5skqnYye3Hl5zn+9PMfNEwA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J5QSgv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59127FD5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BF069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C6BA9A3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957BE90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4EADC141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BB8C0A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79C2F60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765F31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C87C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206110B8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25071A6251\n");</w:t>
            </w:r>
          </w:p>
          <w:p w14:paraId="46CB244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ms, ps, p_size, total_frames, total_pages;</w:t>
            </w:r>
          </w:p>
          <w:p w14:paraId="7A3AC16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page_table[20];</w:t>
            </w:r>
          </w:p>
          <w:p w14:paraId="3B1A8CE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la, p, d, pa;</w:t>
            </w:r>
          </w:p>
          <w:p w14:paraId="049D00F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3BE0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main memory size (in bytes): ");</w:t>
            </w:r>
          </w:p>
          <w:p w14:paraId="1212DD6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&amp;ms);</w:t>
            </w:r>
          </w:p>
          <w:p w14:paraId="78C4C32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page size (in bytes): ");</w:t>
            </w:r>
          </w:p>
          <w:p w14:paraId="2F80CB3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&amp;ps);</w:t>
            </w:r>
          </w:p>
          <w:p w14:paraId="7B00375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91B2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total_frames = ms / ps;</w:t>
            </w:r>
          </w:p>
          <w:p w14:paraId="3F740A9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frames available in memory: %d\n\n", total_frames);</w:t>
            </w:r>
          </w:p>
          <w:p w14:paraId="61C68DF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40C0B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process size (in bytes): ");</w:t>
            </w:r>
          </w:p>
          <w:p w14:paraId="642D84E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&amp;p_size);</w:t>
            </w:r>
          </w:p>
          <w:p w14:paraId="415108C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BB41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total_pages = p_size / ps;</w:t>
            </w:r>
          </w:p>
          <w:p w14:paraId="0DC85D0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(p_size % ps != 0) total_pages++;</w:t>
            </w:r>
          </w:p>
          <w:p w14:paraId="5AA58F6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AAB7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(total_pages &gt; total_frames) {</w:t>
            </w:r>
          </w:p>
          <w:p w14:paraId="2911FB8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printf("\nMemory Allocation Failed: Not enough frames available.\n");</w:t>
            </w:r>
          </w:p>
          <w:p w14:paraId="31EA71E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A21B1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995B1A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E46D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pages required for process: %d\n", total_pages);</w:t>
            </w:r>
          </w:p>
          <w:p w14:paraId="1A816048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frame numbers allocated to each page:\n");</w:t>
            </w:r>
          </w:p>
          <w:p w14:paraId="7057756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total_pages; i++) {</w:t>
            </w:r>
          </w:p>
          <w:p w14:paraId="663F18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%d -&gt; Frame No: ", i);</w:t>
            </w:r>
          </w:p>
          <w:p w14:paraId="1D9CCA7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&amp;page_table[i]);</w:t>
            </w:r>
          </w:p>
          <w:p w14:paraId="2310CFE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70507D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9C5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printf("\nEnter Logical Address to translate: ");</w:t>
            </w:r>
          </w:p>
          <w:p w14:paraId="4CEB956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&amp;la);</w:t>
            </w:r>
          </w:p>
          <w:p w14:paraId="04CF3D4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F853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 = la / ps;</w:t>
            </w:r>
          </w:p>
          <w:p w14:paraId="5A57864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 = la % ps;</w:t>
            </w:r>
          </w:p>
          <w:p w14:paraId="6AC7E53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1D73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(p &gt;= total_pages) {</w:t>
            </w:r>
          </w:p>
          <w:p w14:paraId="6E98FC5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printf("\nInvalid Logical Address! (Page number %d exceeds allocated pages)\n", p);</w:t>
            </w:r>
          </w:p>
          <w:p w14:paraId="7E148BE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 </w:t>
            </w:r>
          </w:p>
          <w:p w14:paraId="754762FF" w14:textId="77777777" w:rsidR="000D2E24" w:rsidRPr="001D3B8C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DBB4C0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3F42642" wp14:editId="286C9A3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324746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A7B87" id="Straight Connector 4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9B2174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96489C4" wp14:editId="51060BF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986330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F1683" id="Straight Connector 1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03487A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006659C" wp14:editId="4075122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638733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1AC96" id="Straight Connector 6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A45626C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6470F9A" wp14:editId="4F2E7D2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8792803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59223" id="Partial Circle 3" o:spid="_x0000_s1026" style="position:absolute;margin-left:276.3pt;margin-top:717.4pt;width:52pt;height:43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xndak4AAAAA0BAAAPAAAAZHJzL2Rvd25yZXYueG1s TI/BTsMwEETvSPyDtUjcqJ20idoQp0KogDi2gFRu23hJImI7it02/D3LqRx35ml2plxPthcnGkPn nYZkpkCQq73pXKPh/e3pbgkiRHQGe+9Iww8FWFfXVyUWxp/dlk672AgOcaFADW2MQyFlqFuyGGZ+ IMfelx8tRj7HRpoRzxxue5kqlUuLneMPLQ702FL9vTtaDdsX+njGfZCrV7X6pCTZTPP9Ruvbm+nh HkSkKV5g+KvP1aHiTgd/dCaIXkOWpTmjbCzmCx7BSJ7lLB1YylK1BFmV8v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xndak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5853FAD" wp14:editId="23E8B4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57845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D52E9" id="Straight Connector 5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157E460" wp14:editId="13E10A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4290477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4A341" id="Straight Connector 7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2DD7EA8" w14:textId="1A43C346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41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650E06D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B6238A1" wp14:editId="4223466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58534168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E8AF" id="Partial Circle 3" o:spid="_x0000_s1026" style="position:absolute;margin-left:273.7pt;margin-top:793.1pt;width:49.2pt;height:36.9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7D9B85C1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7BE96E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else {</w:t>
            </w:r>
          </w:p>
          <w:p w14:paraId="45B1006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pa = (page_table[p] * ps) + d;</w:t>
            </w:r>
          </w:p>
          <w:p w14:paraId="326A38E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printf("\n--- Address Translation Details ---\n");</w:t>
            </w:r>
          </w:p>
          <w:p w14:paraId="3014DD1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Number (p)      : %d\n", p);</w:t>
            </w:r>
          </w:p>
          <w:p w14:paraId="2B719A0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Offset (d)      : %d\n", d);</w:t>
            </w:r>
          </w:p>
          <w:p w14:paraId="402F225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printf("Allocated Frame No   : %d\n", page_table[p]);</w:t>
            </w:r>
          </w:p>
          <w:p w14:paraId="6B4519A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printf("Physical Address     : %d\n", pa);</w:t>
            </w:r>
          </w:p>
          <w:p w14:paraId="54F50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8233DA5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0B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46823463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C20A245" w14:textId="77777777" w:rsidR="000D2E24" w:rsidRPr="0067602B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AFDDE8C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E5126C0" wp14:editId="6A487036">
                  <wp:extent cx="4114735" cy="3193366"/>
                  <wp:effectExtent l="0" t="0" r="635" b="7620"/>
                  <wp:docPr id="1647188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8857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194" cy="320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F8483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805A6FF" wp14:editId="0BE48D9C">
                  <wp:extent cx="4114800" cy="2693963"/>
                  <wp:effectExtent l="0" t="0" r="0" b="0"/>
                  <wp:docPr id="21618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18501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703" cy="2700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A194EA5" wp14:editId="17EAF9E5">
                  <wp:extent cx="4110764" cy="1561514"/>
                  <wp:effectExtent l="0" t="0" r="4445" b="635"/>
                  <wp:docPr id="78253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3856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156" cy="157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0FD15" w14:textId="0D214C1A" w:rsidR="00C62D4E" w:rsidRDefault="000D2E24" w:rsidP="00C62D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276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ab/>
        <w:t>25071A6251</w:t>
        <w:tab/>
        <w:t xml:space="preserve">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42</w:t>
      </w:r>
      <w:r>
        <w:rPr>
          <w:rStyle w:val="PageNumber"/>
        </w:rPr>
        <w:fldChar w:fldCharType="end"/>
        <w:tab/>
        <w:t xml:space="preserve">     </w:t>
      </w:r>
    </w:p>
    <w:p w14:paraId="032302B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6C46BB22" wp14:editId="7085F15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36057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DE90F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2A87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6F67431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7D438CB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6BB22" id="_x0000_s1047" type="#_x0000_t202" style="position:absolute;margin-left:0;margin-top:.4pt;width:238.9pt;height:93.65pt;z-index:251880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5yT9/gEAANYDAAAOAAAAZHJzL2Uyb0RvYy54bWysU9tuGyEQfa/Uf0C813ux3dor4yhNmqpS epHSfgBmWS8qMBSwd9Ovz8A6jtW+Vd0HxDDLmTlnDpur0WhylD4osIxWs5ISaQW0yu4Z/fH97s2K khC5bbkGKxl9lIFebV+/2gyukTX0oFvpCYLY0AyO0T5G1xRFEL00PMzASYvJDrzhEUO/L1rPB0Q3 uqjL8m0xgG+dByFDwNPbKUm3Gb/rpIhfuy7ISDSj2FvMq8/rLq3FdsObveeuV+LUBv+HLgxXFoue oW555OTg1V9QRgkPAbo4E2AK6DolZOaAbKryDzYPPXcyc0FxgjvLFP4frPhyfHDfPInjexhxgJlE cPcgfgZi4abndi+vvYehl7zFwlWSrBhcaE5Xk9ShCQlkN3yGFofMDxEy0Nh5k1RBngTRcQCPZ9Hl GInAw3k5n6/LJSUCc1W1WteLVa7Bm+frzof4UYIhacOox6lmeH68DzG1w5vnX1I1C3dK6zxZbcnA 6HpZL/OFi4xREY2nlWF0VaZvskJi+cG2+XLkSk97LKDtiXZiOnGO424kqmW0zqIkGXbQPqIQHiaj 4cPATQ/+NyUDmozR8OvAvaREf7Io5rpaLJIrc7BYvqsx8JeZ3WWGW4FQjEZKpu1NzE6eOF+j6J3K crx0cuoZzZNVOhk9ufMyzn+9PMftEwA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EznJP3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060DE90F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2A87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6F67431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7D438CB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4172CAF" w14:textId="77777777" w:rsidTr="001D3FEB">
        <w:trPr>
          <w:trHeight w:val="14197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AB5DF5E" w14:textId="02617347" w:rsidR="00C62D4E" w:rsidRDefault="00C62D4E" w:rsidP="00C62D4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Simulate frame allocation Methods. A) minimum number of frames B) equal allocation C) proportional allocation </w:t>
            </w:r>
          </w:p>
          <w:p w14:paraId="48FC94E8" w14:textId="135FC663" w:rsidR="00C62D4E" w:rsidRPr="001D3B8C" w:rsidRDefault="00C62D4E" w:rsidP="00C62D4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minimum number of frames  </w:t>
            </w:r>
          </w:p>
          <w:p w14:paraId="1CE9718F" w14:textId="77777777" w:rsidR="00C62D4E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161BF1F" w14:textId="15E5C9D9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4DEDF701" w14:textId="7D2B0A68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total available frames and minimum frames required per process. </w:t>
            </w:r>
          </w:p>
          <w:p w14:paraId="3D29CD30" w14:textId="5B043D1B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number of processes and their page requirements. </w:t>
            </w:r>
          </w:p>
          <w:p w14:paraId="07B16C87" w14:textId="2E08C491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whether available frames are sufficient for all processes. </w:t>
            </w:r>
          </w:p>
          <w:p w14:paraId="3C9D3276" w14:textId="5D4F6744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Allocate the minimum required frames to each process. </w:t>
            </w:r>
          </w:p>
          <w:p w14:paraId="75A5B447" w14:textId="1099B0FD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Calculate and display the remaining unallocated frames. </w:t>
            </w:r>
          </w:p>
          <w:p w14:paraId="05DA2875" w14:textId="2E6754CA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D69E848" w14:textId="77777777" w:rsidR="00C62D4E" w:rsidRPr="001D3B8C" w:rsidRDefault="00C62D4E" w:rsidP="007B3BE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0E8EC" w14:textId="0136F04C" w:rsidR="00C62D4E" w:rsidRPr="001D3B8C" w:rsidRDefault="00C62D4E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equal allocation</w:t>
            </w:r>
          </w:p>
          <w:p w14:paraId="14F48C9D" w14:textId="77777777" w:rsidR="00C62D4E" w:rsidRDefault="00C62D4E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03C2631" w14:textId="72F8D119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E91DBF9" w14:textId="3C597D40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available frames and number of processes m. </w:t>
            </w:r>
          </w:p>
          <w:p w14:paraId="7CB0C5CE" w14:textId="2203E23F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  <w:br/>
              <w:t xml:space="preserve">       Frames per Process = Total Frames / m </w:t>
            </w:r>
          </w:p>
          <w:p w14:paraId="24A174B0" w14:textId="61EDC07C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remaining frames:</w:t>
              <w:br/>
              <w:t xml:space="preserve">        Leftover = Total Frames % m </w:t>
            </w:r>
          </w:p>
          <w:p w14:paraId="6106395C" w14:textId="05DD6B2E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frames allocated to each process and the leftover frames. </w:t>
            </w:r>
          </w:p>
          <w:p w14:paraId="57F18D73" w14:textId="4E34A135" w:rsid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A4483C9" w14:textId="77777777" w:rsidR="001D3FEB" w:rsidRPr="001D3B8C" w:rsidRDefault="001D3FEB" w:rsidP="001D3FEB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0AF7A" w14:textId="7BFDFFC2" w:rsidR="001D3FEB" w:rsidRPr="001D3B8C" w:rsidRDefault="00A65059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20D8C605" w14:textId="77777777" w:rsidR="001D3FEB" w:rsidRDefault="001D3FEB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17B6082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D63D9D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frames m and number of processes n. </w:t>
            </w:r>
          </w:p>
          <w:p w14:paraId="3AA9223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page requirement s[i] for each process and calculate total requirement S. </w:t>
            </w:r>
          </w:p>
          <w:p w14:paraId="05925D4B" w14:textId="1285FF36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  <w:br/>
              <w:t xml:space="preserve">          Allocation[i] = (s[i] / S) × m </w:t>
            </w:r>
          </w:p>
          <w:p w14:paraId="5B11BA65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Calculate total allocated frames and remaining unallocated frames. </w:t>
            </w:r>
          </w:p>
          <w:p w14:paraId="52289EB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process requirements, allocated frames, and remaining frames. </w:t>
            </w:r>
          </w:p>
          <w:p w14:paraId="7B5DAD24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30FBB442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3F21D1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120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C66FA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1A0154" w14:textId="371DE538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D89CA9D" wp14:editId="0A2EC1AE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618433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24B2E" id="Straight Connector 4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>
        <w:rPr>
          <w:rFonts w:ascii="Times New Roman" w:hAnsi="Times New Roman" w:cs="Times New Roman"/>
          <w:b/>
          <w:sz w:val="28"/>
          <w:szCs w:val="28"/>
        </w:rPr>
        <w:t xml:space="preserve">frame allocation</w:t>
      </w:r>
    </w:p>
    <w:p w14:paraId="08B1BF7F" w14:textId="1BDD19DF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EC8DF1E" wp14:editId="3B24508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11621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2A524" id="Straight Connector 1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 Methods.</w:t>
      </w:r>
    </w:p>
    <w:p w14:paraId="260C25A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B3106BA" wp14:editId="22DC11A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090553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79C6CE" id="Straight Connector 6" o:spid="_x0000_s1026" style="position:absolute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B0D728D" w14:textId="5FE4509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F9EAFF3" wp14:editId="35D0ED8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89441094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68CE3" id="Partial Circle 3" o:spid="_x0000_s1026" style="position:absolute;margin-left:273pt;margin-top:717.4pt;width:52pt;height:43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B34E50E" wp14:editId="2744067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4327830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0A677" id="Straight Connector 5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7B95F97" wp14:editId="1D952BE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864709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890F1" id="Straight Connector 7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7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3-09-2026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DF060DE" w14:textId="75FE1365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43</w:t>
      </w:r>
      <w:r>
        <w:rPr>
          <w:rStyle w:val="PageNumber"/>
        </w:rPr>
        <w:fldChar w:fldCharType="end"/>
      </w:r>
    </w:p>
    <w:p w14:paraId="59C0EFBA" w14:textId="77777777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EC2F78A" wp14:editId="245C42D9">
                <wp:simplePos x="0" y="0"/>
                <wp:positionH relativeFrom="margin">
                  <wp:posOffset>3479165</wp:posOffset>
                </wp:positionH>
                <wp:positionV relativeFrom="paragraph">
                  <wp:posOffset>10076003</wp:posOffset>
                </wp:positionV>
                <wp:extent cx="624840" cy="469265"/>
                <wp:effectExtent l="0" t="0" r="22860" b="26035"/>
                <wp:wrapNone/>
                <wp:docPr id="16780463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08CC9" id="Partial Circle 3" o:spid="_x0000_s1026" style="position:absolute;margin-left:273.95pt;margin-top:793.4pt;width:49.2pt;height:36.9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BWJlIR4gAAAA0BAAAPAAAAZHJzL2Rvd25yZXYueG1s TI9BT8JAEIXvJv6HzZh4ky0IC5RuCTHRYDhZMeE4dMe2sbtbugvUf+940uO89+XNe9l6sK24UB8a 7zSMRwkIcqU3jas07N+fHxYgQkRnsPWONHxTgHV+e5NhavzVvdGliJXgEBdS1FDH2KVShrImi2Hk O3LsffreYuSzr6Tp8crhtpWTJFHSYuP4Q40dPdVUfhVnqwE/loG2xfASus3rrpnsT+Pt4aT1/d2w WYGINMQ/GH7rc3XIudPRn50JotUwm86XjLIxWygewYiaqkcQR5aUSuYg80z+X5H/AAAA//8DAFBL AQItABQABgAIAAAAIQC2gziS/gAAAOEBAAATAAAAAAAAAAAAAAAAAAAAAABbQ29udGVudF9UeXBl c10ueG1sUEsBAi0AFAAGAAgAAAAhADj9If/WAAAAlAEAAAsAAAAAAAAAAAAAAAAALwEAAF9yZWxz Ly5yZWxzUEsBAi0AFAAGAAgAAAAhAPt4ORXRAgAAOgYAAA4AAAAAAAAAAAAAAAAALgIAAGRycy9l Mm9Eb2MueG1sUEsBAi0AFAAGAAgAAAAhAFYmUhH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C62D4E" w14:paraId="3E52298F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9B98C8F" w14:textId="77777777" w:rsidR="00C62D4E" w:rsidRDefault="00C62D4E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1112418" w14:textId="75B42FB3" w:rsidR="00C62D4E" w:rsidRDefault="00C62D4E" w:rsidP="00C62D4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44</w:t>
      </w:r>
      <w:r>
        <w:rPr>
          <w:rStyle w:val="PageNumber"/>
        </w:rPr>
        <w:fldChar w:fldCharType="end"/>
      </w:r>
    </w:p>
    <w:p w14:paraId="39A2A20F" w14:textId="77777777" w:rsidR="00C62D4E" w:rsidRPr="001D3B8C" w:rsidRDefault="00C62D4E" w:rsidP="00C62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34EC8D56" wp14:editId="71F6DD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29232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3980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3C9EB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0A269BE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1BF508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C8D56" id="_x0000_s1048" type="#_x0000_t202" style="position:absolute;margin-left:0;margin-top:.4pt;width:238.9pt;height:93.65pt;z-index:251897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OeY8/gEAANYDAAAOAAAAZHJzL2Uyb0RvYy54bWysU9tuGyEQfa/Uf0C813ux3dor4yhNmqpS epHSfgBmWS8qMBSwd9Ovz8A6jtW+Vd0HBMzOmTlnDpur0WhylD4osIxWs5ISaQW0yu4Z/fH97s2K khC5bbkGKxl9lIFebV+/2gyukTX0oFvpCYLY0AyO0T5G1xRFEL00PMzASYvBDrzhEY9+X7SeD4hu dFGX5dtiAN86D0KGgLe3U5BuM37XSRG/dl2QkWhGsbeYV5/XXVqL7YY3e89dr8SpDf4PXRiuLBY9 Q93yyMnBq7+gjBIeAnRxJsAU0HVKyMwB2VTlH2weeu5k5oLiBHeWKfw/WPHl+OC+eRLH9zDiADOJ 4O5B/AzEwk3P7V5eew9DL3mLhaskWTG40JxSk9ShCQlkN3yGFofMDxEy0Nh5k1RBngTRcQCPZ9Hl GInAy3k5n6/LJSUCY1W1WteLVa7Bm+d050P8KMGQtGHU41QzPD/eh5ja4c3zL6mahTuldZ6stmRg dL2slznhImJURONpZRhdlembrJBYfrBtTo5c6WmPBbQ90U5MJ85x3I1EtYzWdUpOMuygfUQhPExG w4eBmx78b0oGNBmj4deBe0mJ/mRRzHW1WCRX5sNi+a7Gg7+M7C4j3AqEYjRSMm1vYnbyxPkaRe9U luOlk1PPaJ6s0snoyZ2X5/zXy3PcPgE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Hs55jz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6393980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3C9EB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0A269BE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1BF508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FB124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2FDE4F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A7053C4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A62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51346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DD5AB6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6999FDA" wp14:editId="6E962E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95002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DC918" id="Straight Connector 4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BEDBF39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27F3F2D" wp14:editId="36A74A56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8260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AE450" id="Straight Connector 1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ACDD60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ADB866E" wp14:editId="62C104D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265536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7A6F5" id="Straight Connector 6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597DE9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1E3DF56" wp14:editId="3DFBAC4D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79077689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CBF6" id="Partial Circle 3" o:spid="_x0000_s1026" style="position:absolute;margin-left:273pt;margin-top:717.4pt;width:52pt;height:43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B0DD971" wp14:editId="5D5BAB3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1222351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27054" id="Straight Connector 5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0C4AE8F" wp14:editId="3469594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897249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77B11" id="Straight Connector 7" o:spid="_x0000_s1026" style="position:absolute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E426AC4" w14:textId="6F98E614" w:rsidR="00C62D4E" w:rsidRDefault="00C62D4E" w:rsidP="00C62D4E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45</w:t>
      </w:r>
      <w:r>
        <w:rPr>
          <w:rStyle w:val="PageNumber"/>
        </w:rPr>
        <w:fldChar w:fldCharType="end"/>
      </w:r>
    </w:p>
    <w:p w14:paraId="3506D86A" w14:textId="77777777" w:rsidR="00C62D4E" w:rsidRPr="00364B24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8939F09" wp14:editId="624901B8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211682476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E8694" id="Partial Circle 3" o:spid="_x0000_s1026" style="position:absolute;margin-left:273.7pt;margin-top:793.1pt;width:49.2pt;height:36.9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7C66C10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6572B3C0" w14:textId="2D370D2B" w:rsidR="00C62D4E" w:rsidRPr="001D3B8C" w:rsidRDefault="00C62D4E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D0872E1" w14:textId="018F08A1" w:rsidR="00C62D4E" w:rsidRPr="001D3B8C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46</w:t>
      </w:r>
      <w:r>
        <w:rPr>
          <w:rStyle w:val="PageNumber"/>
        </w:rPr>
        <w:fldChar w:fldCharType="end"/>
      </w:r>
    </w:p>
    <w:p w14:paraId="182BD7E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6A5CB4C8" wp14:editId="01904E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7815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10ED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923A9C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835C077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125686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B4C8" id="_x0000_s1049" type="#_x0000_t202" style="position:absolute;margin-left:0;margin-top:.4pt;width:238.9pt;height:93.65pt;z-index:2518886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jojK/gEAANYDAAAOAAAAZHJzL2Uyb0RvYy54bWysU9tuGyEQfa/Uf0C813ux3dor4yhNmqpS epHSfgBmWS8qMBSwd9Ovz8A6jtW+Vd0HBMzOmTlnDpur0WhylD4osIxWs5ISaQW0yu4Z/fH97s2K khC5bbkGKxl9lIFebV+/2gyukTX0oFvpCYLY0AyO0T5G1xRFEL00PMzASYvBDrzhEY9+X7SeD4hu dFGX5dtiAN86D0KGgLe3U5BuM37XSRG/dl2QkWhGsbeYV5/XXVqL7YY3e89dr8SpDf4PXRiuLBY9 Q93yyMnBq7+gjBIeAnRxJsAU0HVKyMwB2VTlH2weeu5k5oLiBHeWKfw/WPHl+OC+eRLH9zDiADOJ 4O5B/AzEwk3P7V5eew9DL3mLhaskWTG40JxSk9ShCQlkN3yGFofMDxEy0Nh5k1RBngTRcQCPZ9Hl GInAy3k5n6/LJSUCY1W1WteLVa7Bm+d050P8KMGQtGHU41QzPD/eh5ja4c3zL6mahTuldZ6stmRg dL2slznhImJURONpZRhdlembrJBYfrBtTo5c6WmPBbQ90U5MJ85x3I1EtYzW85ScZNhB+4hCeJiM hg8DNz3435QMaDJGw68D95IS/cmimOtqsUiuzIfF8l2NB38Z2V1GuBUIxWikZNrexOzkifM1it6p LMdLJ6ee0TxZpZPRkzsvz/mvl+e4fQI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KmOiMr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73810ED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923A9C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835C077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125686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AAEF4D8" w14:textId="77777777" w:rsidTr="00A65059">
        <w:trPr>
          <w:trHeight w:val="1406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F812ACF" w14:textId="68F9A4C2" w:rsidR="00A65059" w:rsidRPr="00A65059" w:rsidRDefault="00A65059" w:rsidP="00A6505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A.  minimum number of frames  </w:t>
            </w:r>
          </w:p>
          <w:p w14:paraId="19544708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0E88E7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04AD3B8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1768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2BD9DC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25071A6251\n\n");</w:t>
            </w:r>
          </w:p>
          <w:p w14:paraId="6F5B52C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total_frames, min_per_process, n;</w:t>
            </w:r>
          </w:p>
          <w:p w14:paraId="1D839B0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page_req[10], allocated[10];</w:t>
            </w:r>
          </w:p>
          <w:p w14:paraId="5CDE08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F7C9A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in physical memory: ");</w:t>
            </w:r>
          </w:p>
          <w:p w14:paraId="58FFA7E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&amp;total_frames);</w:t>
            </w:r>
          </w:p>
          <w:p w14:paraId="62D9A83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minimum frames required per process (by architecture): ");</w:t>
            </w:r>
          </w:p>
          <w:p w14:paraId="5316B7D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&amp;min_per_process);</w:t>
            </w:r>
          </w:p>
          <w:p w14:paraId="2996C0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1762728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36D01143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312F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total_min_needed = n * min_per_process;</w:t>
            </w:r>
          </w:p>
          <w:p w14:paraId="2D6BE04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(total_min_needed &gt; total_frames) {</w:t>
            </w:r>
          </w:p>
          <w:p w14:paraId="1E87ED5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printf("\nAllocation Failed! Total available frames (%d) &lt; Required minimum frames (%d).\n", </w:t>
            </w:r>
          </w:p>
          <w:p w14:paraId="5FAA065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total_frames, total_min_needed);</w:t>
            </w:r>
          </w:p>
          <w:p w14:paraId="18C3081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D1AEA5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9D197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5FE5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printf("\nEnter page requirements for each process:\n");</w:t>
            </w:r>
          </w:p>
          <w:p w14:paraId="3F5AED8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1E56338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P%d: ", i + 1);</w:t>
            </w:r>
          </w:p>
          <w:p w14:paraId="6C0458D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&amp;page_req[i]);</w:t>
            </w:r>
          </w:p>
          <w:p w14:paraId="7DD1789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allocated[i] = min_per_process;</w:t>
            </w:r>
          </w:p>
          <w:p w14:paraId="680CFB92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1BF67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B18A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total_allocated = total_min_needed;</w:t>
            </w:r>
          </w:p>
          <w:p w14:paraId="067EC92B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remaining = total_frames - total_allocated;</w:t>
            </w:r>
          </w:p>
          <w:p w14:paraId="48F83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51C6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Minimum Frame Allocation Result ---\n");</w:t>
            </w:r>
          </w:p>
          <w:p w14:paraId="42FE9E9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printf("Process\tPage Req\tAllocated Frames\tStatus\n");</w:t>
            </w:r>
          </w:p>
          <w:p w14:paraId="3D16C95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2E3606B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printf("P%d\t%d\t\t%d\t\t\t%s\n", </w:t>
            </w:r>
          </w:p>
          <w:p w14:paraId="69AB54BE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i + 1, page_req[i], allocated[i], </w:t>
            </w:r>
          </w:p>
          <w:p w14:paraId="6CDEEFD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(allocated[i] &gt;= page_req[i]) ? "Satisfied" : "Needs Swap Space");</w:t>
            </w:r>
          </w:p>
          <w:p w14:paraId="3FA2E2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6E72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Frames Allocated: %d / %d", total_allocated, total_frames);</w:t>
            </w:r>
          </w:p>
          <w:p w14:paraId="4CD2494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printf("\nRemaining Unallocated Frames: %d\n", remaining);</w:t>
            </w:r>
          </w:p>
          <w:p w14:paraId="3A5333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A83A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70B2129" w14:textId="39995EA2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9674AD6" w14:textId="36E41DB6" w:rsidR="00C62D4E" w:rsidRPr="001D3B8C" w:rsidRDefault="00C62D4E" w:rsidP="00A65059">
            <w:pPr>
              <w:rPr>
                <w:rFonts w:ascii="Times New Roman" w:hAnsi="Times New Roman" w:cs="Times New Roman"/>
              </w:rPr>
            </w:pPr>
          </w:p>
        </w:tc>
      </w:tr>
    </w:tbl>
    <w:p w14:paraId="64F3DB0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9760582" wp14:editId="3FBE489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23734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562ED" id="Straight Connector 4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26B69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1F4503C" wp14:editId="14B6ACD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35552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7C8B7" id="Straight Connector 1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A36D1C3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F10AF69" wp14:editId="7E2625A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8728673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00FD7" id="Straight Connector 6" o:spid="_x0000_s1026" style="position:absolute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419EDB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880A2E9" wp14:editId="3766B13F">
                <wp:simplePos x="0" y="0"/>
                <wp:positionH relativeFrom="margin">
                  <wp:posOffset>3456940</wp:posOffset>
                </wp:positionH>
                <wp:positionV relativeFrom="paragraph">
                  <wp:posOffset>9048625</wp:posOffset>
                </wp:positionV>
                <wp:extent cx="625033" cy="526648"/>
                <wp:effectExtent l="0" t="0" r="22860" b="26035"/>
                <wp:wrapNone/>
                <wp:docPr id="449032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3A27" id="Partial Circle 3" o:spid="_x0000_s1026" style="position:absolute;margin-left:272.2pt;margin-top:712.5pt;width:49.2pt;height:41.4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JL20gIAADoGAAAOAAAAZHJzL2Uyb0RvYy54bWysVElPGzEUvlfqf7B8L7OQhBAxQRGUqhIC VKg4O14ybr3Vdrb++j57Jgsth1L14nlv3v695eJyoxVacR+kNQ2uTkqMuKGWSbNo8Nenmw9jjEIk hhFlDW/wlgd8OX3/7mLtJry2rVWMewROTJisXYPbGN2kKAJtuSbhxDpuQCis1yQC6xcF82QN3rUq 6rIcFWvrmfOW8hDg73UnxNPsXwhO470QgUekGgy5xfz6/M7TW0wvyGThiWsl7dMg/5CFJtJA0L2r axIJWnr5hystqbfBinhCrS6sEJLyXANUU5W/VfPYEsdzLQBOcHuYwv9zS+9Wj+7BAwxrFyYByFTF RnidvpAf2mSwtnuw+CYiCj9H9bA8PcWIgmhYj0aDcQKzOBg7H+InbjVKRIOdTKWQCVndhpihYsgQ DTNB2LcKI6EVIL8iCtXVcFyOqkHfnCO1+litKsfl8PRs1Ift/UICu8ApiLE3UqncZWXQusHnw3oI SROYNaFIBFI71uBgFhgRtYAhptHnRINVkiXr5CcPJL9SHkGGDWbfqz7sC60U+ZqEtlPKoq4Ib5eG 5SxaTthHw1DcOijdwFLglJbmDCPFIXyismYkUv2NJlSsDCB/aGCm4lbxlLkyX7hAkuU+dqX4xTxV 0q0B7Cksxm4ZsjMwSIoCan+jbW+SrHnevjfa741yfGvi3l5LY/u+pNvwWitEp7+DogMgYTG3bPsA 9dpu/YOjNxI6dUtCfCAepg4AgBsW7+ERykI7bE9h1Fr/87X/SR/WEKTQP7gfMEI/lsRDN9VnAwt6 Xg0G6eBkZjA8q4Hxx5L5scQs9ZWFuYI9gOwymfSj2pHCW/0Mp26WooKIGAqxu2HtmavYNRSOJeWz WVaDI+NIvDWPjibnCdU0o0+bZ+Jdv5gRNvrO7m5Nv6DdKh90k6Wxs2W0QsYkPODaM3CggHpxAY/5 rHU4+dNfAAAA//8DAFBLAwQUAAYACAAAACEAcz9BHt8AAAANAQAADwAAAGRycy9kb3ducmV2Lnht bEyPQU+EMBCF7yb+h2ZMvBi3SAq6SNmoUe+i3gvtUiKdEtplYX+948k9zntf3rxX7hY3sNlMofco 4W6TADPYet1jJ+Hr8+32AViICrUaPBoJqwmwqy4vSlVof8QPM9exYxSCoVASbIxjwXlorXEqbPxo kLy9n5yKdE4d15M6UrgbeJokOXeqR/pg1WherGl/6oOT8Pqcndw623f/vd+emtTXS36zSnl9tTw9 Aotmif8w/NWn6lBRp8YfUAc2SMiEEISSIdKMVhGSi5TWNCRlyf0WeFXy8xXVLwAAAP//AwBQSwEC LQAUAAYACAAAACEAtoM4kv4AAADhAQAAEwAAAAAAAAAAAAAAAAAAAAAAW0NvbnRlbnRfVHlwZXNd LnhtbFBLAQItABQABgAIAAAAIQA4/SH/1gAAAJQBAAALAAAAAAAAAAAAAAAAAC8BAABfcmVscy8u cmVsc1BLAQItABQABgAIAAAAIQB3ZJL20gIAADoGAAAOAAAAAAAAAAAAAAAAAC4CAABkcnMvZTJv RG9jLnhtbFBLAQItABQABgAIAAAAIQBzP0Ee3wAAAA0BAAAPAAAAAAAAAAAAAAAAACwFAABkcnMv ZG93bnJldi54bWxQSwUGAAAAAAQABADzAAAAOAYAAAAA 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38CDF58" wp14:editId="6E60F7F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0033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C1BC4" id="Straight Connector 5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91616D4" wp14:editId="7F7670C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43263361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76C71" id="Straight Connector 7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6D07CBB" w14:textId="23FF0962" w:rsidR="00C62D4E" w:rsidRPr="001D3FEB" w:rsidRDefault="00C62D4E" w:rsidP="001D3FEB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47</w:t>
      </w:r>
      <w:r>
        <w:rPr>
          <w:rStyle w:val="PageNumber"/>
        </w:rPr>
        <w:fldChar w:fldCharType="end"/>
      </w:r>
    </w:p>
    <w:p w14:paraId="674DF955" w14:textId="77777777" w:rsidR="00C62D4E" w:rsidRPr="001D3B8C" w:rsidRDefault="00C62D4E" w:rsidP="00C62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DD21B45" wp14:editId="006D2C44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2523039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EBC0A" id="Partial Circle 3" o:spid="_x0000_s1026" style="position:absolute;margin-left:0;margin-top:786.5pt;width:49.2pt;height:41.45pt;z-index:251894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pvYz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Ib1aFANE5jFwdj5ED9zq1EiGuxkKoVMyOomxAwVQ4Zo mAnCvlcYCa0A+RVRqK6G43JUDfrmHKnVx2pVOS6HH09HfdjeLySwC5yCGHstlcpdVgatG3w2rIeQ NIFZE4pEILVjDQ5mgRFRCxhiGn1ONFglWbJOfvJA8kvlEWTYYPaj6sO+0EqRr0hoO6Us6orwdmlY zqLlhH0yDMWtg9INLAVOaWnOMFIcwicqa0Yi1d9oQsXKAPKHBmYqbhVPmSvzlQskWe5jV4pfzFMl 3RrAnkIXd8uQnYFBUhRQ+xtte5NkzfP2vdF+b5TjWxP39loa2/cl3YbXWiE6/R0UHQAJi7ll23uo 13brHxy9ltCpGxLiPfEwdQAA3LB4B49QFtphewqj1vrn1/4nfVhDkEL/4H7ACP1cEg/dVF8MLOhZ NUjbETMzGJ7WwPhjyfxYYpb60sJcwR5AdplM+lHtSOGtfoJTN0tRQUQMhdjdsPbMZewaCseS8tks q8GRcSTemAdHk/OEaprRx80T8a5fzAgbfWt3t6Zf0G6VD7rJ0tjZMlohYxIecO0ZOFBAvbiAx3zW Opz86S8AAAD//wMAUEsDBBQABgAIAAAAIQBG8i5g4AAAAAkBAAAPAAAAZHJzL2Rvd25yZXYueG1s TI/NTsMwEITvSLyDtUjcqM1PShviVIiqB8QBSJG4uvE2ibDXIXabwNOznOC2O7Oa/aZYTd6JIw6x C6ThcqZAINXBdtRoeNtuLhYgYjJkjQuEGr4wwqo8PSlMbsNIr3isUiM4hGJuNLQp9bmUsW7RmzgL PRJ7+zB4k3gdGmkHM3K4d/JKqbn0piP+0JoeH1qsP6qD1+Be2sdN9fStpvFdrdfbz7h/VlHr87Pp /g5Ewin9HcMvPqNDyUy7cCAbhdPARRKr2e01T+wvFzcgdqzMs2wJsizk/wblDwAAAP//AwBQSwEC LQAUAAYACAAAACEAtoM4kv4AAADhAQAAEwAAAAAAAAAAAAAAAAAAAAAAW0NvbnRlbnRfVHlwZXNd LnhtbFBLAQItABQABgAIAAAAIQA4/SH/1gAAAJQBAAALAAAAAAAAAAAAAAAAAC8BAABfcmVscy8u cmVsc1BLAQItABQABgAIAAAAIQCepvYz0QIAADoGAAAOAAAAAAAAAAAAAAAAAC4CAABkcnMvZTJv RG9jLnhtbFBLAQItABQABgAIAAAAIQBG8i5g4AAAAAkBAAAPAAAAAAAAAAAAAAAAACsFAABkcnMv ZG93bnJldi54bWxQSwUGAAAAAAQABADzAAAAOAYAAAAA 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796B78C" w14:textId="77777777" w:rsidTr="007B3BEE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AAA0CA" w14:textId="77777777" w:rsidR="00A65059" w:rsidRPr="001D3B8C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857CF88" w14:textId="77777777" w:rsidR="00C62D4E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7A6E8EC" wp14:editId="0952743F">
                  <wp:extent cx="4671588" cy="2462169"/>
                  <wp:effectExtent l="0" t="0" r="0" b="0"/>
                  <wp:docPr id="557571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7198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184" cy="2468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E4BC6" w14:textId="77777777" w:rsidR="00A65059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003B7EB" wp14:editId="7DC6E4B3">
                  <wp:extent cx="4671060" cy="2788467"/>
                  <wp:effectExtent l="0" t="0" r="0" b="0"/>
                  <wp:docPr id="1608867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6779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844" cy="279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32532" w14:textId="13E87388" w:rsidR="00A65059" w:rsidRPr="001D3B8C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7A4D97C" wp14:editId="214BED61">
                  <wp:extent cx="4671060" cy="2882854"/>
                  <wp:effectExtent l="0" t="0" r="0" b="0"/>
                  <wp:docPr id="1961893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89309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340" cy="288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42CE9" w14:textId="544AC4AF" w:rsidR="00A65059" w:rsidRDefault="001D3FEB" w:rsidP="00A65059">
      <w:pPr>
        <w:tabs>
          <w:tab w:val="center" w:pos="5953"/>
          <w:tab w:val="left" w:pos="9946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48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7ECBDA82" w14:textId="77777777" w:rsidR="00A65059" w:rsidRPr="001D3B8C" w:rsidRDefault="00A65059" w:rsidP="00A650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58A3180F" wp14:editId="03DEDDC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686489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BE93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5BFE071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D121EA0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B2DB638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3180F" id="_x0000_s1050" type="#_x0000_t202" style="position:absolute;margin-left:0;margin-top:.4pt;width:238.9pt;height:93.65pt;z-index:251906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gxJk/gEAANYDAAAOAAAAZHJzL2Uyb0RvYy54bWysU9tuGyEQfa/Uf0C813ux3dor4yhNmqpS epHSfgBmWS8qMBSwd9Ovz8A6jtW+Vd0HBMzOmTlnDpur0WhylD4osIxWs5ISaQW0yu4Z/fH97s2K khC5bbkGKxl9lIFebV+/2gyukTX0oFvpCYLY0AyO0T5G1xRFEL00PMzASYvBDrzhEY9+X7SeD4hu dFGX5dtiAN86D0KGgLe3U5BuM37XSRG/dl2QkWhGsbeYV5/XXVqL7YY3e89dr8SpDf4PXRiuLBY9 Q93yyMnBq7+gjBIeAnRxJsAU0HVKyMwB2VTlH2weeu5k5oLiBHeWKfw/WPHl+OC+eRLH9zDiADOJ 4O5B/AzEwk3P7V5eew9DL3mLhaskWTG40JxSk9ShCQlkN3yGFofMDxEy0Nh5k1RBngTRcQCPZ9Hl GInAy3k5n6/LJSUCY1W1WteLVa7Bm+d050P8KMGQtGHU41QzPD/eh5ja4c3zL6mahTuldZ6stmRg dL2slznhImJURONpZRhdlembrJBYfrBtTo5c6WmPBbQ90U5MJ85x3I1EtYzWi5ScZNhB+4hCeJiM hg8DNz3435QMaDJGw68D95IS/cmimOtqsUiuzIfF8l2NB38Z2V1GuBUIxWikZNrexOzkifM1it6p LMdLJ6ee0TxZpZPRkzsvz/mvl+e4fQI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FSDEmT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2CCBE93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5BFE071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D121EA0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B2DB638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51172C71" w14:textId="77777777" w:rsidTr="00A65059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591EBBF" w14:textId="1D5D9AB5" w:rsidR="00A65059" w:rsidRPr="001D3B8C" w:rsidRDefault="00A65059" w:rsidP="00A650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B.  equal allocation</w:t>
            </w:r>
          </w:p>
          <w:p w14:paraId="6A0DC14C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A71F37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095C39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C796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5E4940B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25071A6251\n\n");</w:t>
            </w:r>
          </w:p>
          <w:p w14:paraId="3B43F14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total_frames, m;</w:t>
            </w:r>
          </w:p>
          <w:p w14:paraId="388C6AB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page_req[10], allocated[10];</w:t>
            </w:r>
          </w:p>
          <w:p w14:paraId="7DE5D4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EC7E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in physical memory: ");</w:t>
            </w:r>
          </w:p>
          <w:p w14:paraId="38E7A4C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&amp;total_frames);</w:t>
            </w:r>
          </w:p>
          <w:p w14:paraId="29A991F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69511CC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&amp;m);</w:t>
            </w:r>
          </w:p>
          <w:p w14:paraId="67CAB2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2229A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(m &lt;= 0 || total_frames &lt; m) {</w:t>
            </w:r>
          </w:p>
          <w:p w14:paraId="47A6076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printf("\nAllocation Failed! Insufficient frames for equal allocation.\n");</w:t>
            </w:r>
          </w:p>
          <w:p w14:paraId="4776B25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2FA3943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17A8E3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F050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page requirements for each process:\n");</w:t>
            </w:r>
          </w:p>
          <w:p w14:paraId="66610C6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m; i++) {</w:t>
            </w:r>
          </w:p>
          <w:p w14:paraId="342689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P%d: ", i + 1);</w:t>
            </w:r>
          </w:p>
          <w:p w14:paraId="45755C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&amp;page_req[i]);</w:t>
            </w:r>
          </w:p>
          <w:p w14:paraId="4272F6A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F6D4F8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0558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equal_share = total_frames / m;</w:t>
            </w:r>
          </w:p>
          <w:p w14:paraId="4F2E802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leftover = total_frames % m;</w:t>
            </w:r>
          </w:p>
          <w:p w14:paraId="45F6222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899D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Equal Frame Allocation Result ---\n");</w:t>
            </w:r>
          </w:p>
          <w:p w14:paraId="506F9F1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printf("Process\tPage Req\tAllocated Frames\tUnmet Pages\n");</w:t>
            </w:r>
          </w:p>
          <w:p w14:paraId="6538260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m; i++) {</w:t>
            </w:r>
          </w:p>
          <w:p w14:paraId="3616C19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allocated[i] = equal_share;</w:t>
            </w:r>
          </w:p>
          <w:p w14:paraId="220E884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unmet = (page_req[i] &gt; allocated[i]) ? (page_req[i] - allocated[i]) : 0;</w:t>
            </w:r>
          </w:p>
          <w:p w14:paraId="228F5A1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printf("P%d\t%d\t\t%d\t\t\t%d\n", i + 1, page_req[i], allocated[i], unmet);</w:t>
            </w:r>
          </w:p>
          <w:p w14:paraId="707F40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DC3D2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2322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Allocated Frames: %d / %d", equal_share * m, total_frames);</w:t>
            </w:r>
          </w:p>
          <w:p w14:paraId="4700313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printf("\nLeftover System Frames: %d\n", leftover);</w:t>
            </w:r>
          </w:p>
          <w:p w14:paraId="6D6E127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7D54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08C6CE66" w14:textId="374E8B91" w:rsidR="00A65059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C5557D3" w14:textId="77777777" w:rsidR="00A65059" w:rsidRPr="001D3B8C" w:rsidRDefault="00A65059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10CF62" w14:textId="3EED9028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7EFDFF6" wp14:editId="686F95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849631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CDA11" id="Straight Connector 4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CF09E64" w14:textId="6325547C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BCF73E9" wp14:editId="009E70B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7475073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4BDE1" id="Straight Connector 1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5F96096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957B3E3" wp14:editId="149CF2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341519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1CC90" id="Straight Connector 6" o:spid="_x0000_s1026" style="position:absolute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FB1C0E" w14:textId="27D432AD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4070819" wp14:editId="7CCE8869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6015279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21F5A" id="Partial Circle 3" o:spid="_x0000_s1026" style="position:absolute;margin-left:273pt;margin-top:717.4pt;width:52pt;height:43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A54227A" wp14:editId="28BB5F6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3084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3B4C9" id="Straight Connector 5" o:spid="_x0000_s1026" style="position:absolute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747343A" wp14:editId="41AB780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221514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9EC01" id="Straight Connector 7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701C74" w14:textId="605D0FD8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49</w:t>
      </w:r>
      <w:r>
        <w:rPr>
          <w:rStyle w:val="PageNumber"/>
        </w:rPr>
        <w:fldChar w:fldCharType="end"/>
      </w:r>
    </w:p>
    <w:p w14:paraId="3E00600A" w14:textId="77777777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A296289" wp14:editId="50B61D7A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31050377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E989" id="Partial Circle 3" o:spid="_x0000_s1026" style="position:absolute;margin-left:273.95pt;margin-top:795.1pt;width:49.2pt;height:36.9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D/bGFm4gAAAA0BAAAPAAAAZHJzL2Rvd25yZXYueG1s TI/BToNAEIbvJr7DZky82QWkKMjSNCaamp7EmnjcsiMQ2VnKblt8e8eTHmf+L/98U65mO4gTTr53 pCBeRCCQGmd6ahXs3p5u7kH4oMnowREq+EYPq+ryotSFcWd6xVMdWsEl5AutoAthLKT0TYdW+4Ub kTj7dJPVgceplWbSZy63g0yiKJNW98QXOj3iY4fNV320CvR77nFTz89+XL9s+2R3iDcfB6Wur+b1 A4iAc/iD4Vef1aFip707kvFiULBM73JGOVjmUQKCkSzNbkHseZVlaQyyKuX/L6ofAAAA//8DAFBL AQItABQABgAIAAAAIQC2gziS/gAAAOEBAAATAAAAAAAAAAAAAAAAAAAAAABbQ29udGVudF9UeXBl c10ueG1sUEsBAi0AFAAGAAgAAAAhADj9If/WAAAAlAEAAAsAAAAAAAAAAAAAAAAALwEAAF9yZWxz Ly5yZWxzUEsBAi0AFAAGAAgAAAAhAPt4ORXRAgAAOgYAAA4AAAAAAAAAAAAAAAAALgIAAGRycy9l Mm9Eb2MueG1sUEsBAi0AFAAGAAgAAAAhAP9sYWb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A65059" w14:paraId="2307A78A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0B465EE" w14:textId="77777777" w:rsidR="00EE3650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6138914" w14:textId="72403A7D" w:rsidR="00EE3650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2510BB08" wp14:editId="7CFA2FB3">
                  <wp:extent cx="4336610" cy="2730500"/>
                  <wp:effectExtent l="0" t="0" r="6985" b="0"/>
                  <wp:docPr id="20996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951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401" cy="273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033CD" w14:textId="77777777" w:rsidR="00A65059" w:rsidRDefault="00EE3650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>
              <w:rPr>
                <w:rStyle w:val="PageNumber"/>
                <w:rFonts w:ascii="Times New Roman" w:hAnsi="Times New Roman" w:cs="Times New Roman"/>
              </w:rPr>
              <w:drawing>
                <wp:inline distT="0" distB="0" distL="0" distR="0" wp14:anchorId="3A7E0D36" wp14:editId="5CA8EBC8">
                  <wp:extent cx="4336415" cy="2724150"/>
                  <wp:effectExtent l="0" t="0" r="6985" b="0"/>
                  <wp:docPr id="1111075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759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64" cy="272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12791" w14:textId="15160194" w:rsidR="00EE3650" w:rsidRDefault="00EE3650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>
              <w:rPr>
                <w:rStyle w:val="PageNumber"/>
                <w:rFonts w:ascii="Times New Roman" w:hAnsi="Times New Roman" w:cs="Times New Roman"/>
              </w:rPr>
              <w:drawing>
                <wp:inline distT="0" distB="0" distL="0" distR="0" wp14:anchorId="084751BA" wp14:editId="15FF9AE3">
                  <wp:extent cx="4336415" cy="2724150"/>
                  <wp:effectExtent l="0" t="0" r="6985" b="0"/>
                  <wp:docPr id="71430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3027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183" cy="272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32602" w14:textId="41077B46" w:rsidR="00A65059" w:rsidRDefault="00A65059" w:rsidP="00A65059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50</w:t>
      </w:r>
      <w:r>
        <w:rPr>
          <w:rStyle w:val="PageNumber"/>
        </w:rPr>
        <w:fldChar w:fldCharType="end"/>
      </w:r>
    </w:p>
    <w:p w14:paraId="2EC60281" w14:textId="77777777" w:rsidR="00A65059" w:rsidRPr="001D3B8C" w:rsidRDefault="00A65059" w:rsidP="00A650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7595A6E3" wp14:editId="09303CF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943875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450D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8F3C47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D082B49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D7171E6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5A6E3" id="_x0000_s1051" type="#_x0000_t202" style="position:absolute;margin-left:0;margin-top:.4pt;width:238.9pt;height:93.65pt;z-index:251923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NHyS/gEAANYDAAAOAAAAZHJzL2Uyb0RvYy54bWysU9uO2yAQfa/Uf0C8N7ZzaRMrZLXd7VaV thdptx9AMI5RgaFAYqdfvwPOZqPuW1U/IGA8Z+acOayvBqPJQfqgwDJaTUpKpBXQKLtj9Ofj3bsl JSFy23ANVjJ6lIFebd6+WfeullPoQDfSEwSxoe4do12Mri6KIDppeJiAkxaDLXjDIx79rmg87xHd 6GJalu+LHnzjPAgZAt7ejkG6yfhtK0X83rZBRqIZxd5iXn1et2ktNmte7zx3nRKnNvg/dGG4slj0 DHXLIyd7r15BGSU8BGjjRIApoG2VkJkDsqnKv9g8dNzJzAXFCe4sU/h/sOLb4cH98CQOH2HAAWYS wd2D+BWIhZuO25289h76TvIGC1dJsqJ3oT6lJqlDHRLItv8KDQ6Z7yNkoKH1JqmCPAmi4wCOZ9Hl EInAy1k5m63KBSUCY1W1XE3ny1yD18/pzof4WYIhacOox6lmeH64DzG1w+vnX1I1C3dK6zxZbUnP 6GoxXeSEi4hREY2nlWF0WaZvtEJi+ck2OTlypcc9FtD2RDsxHTnHYTsQ1TCK6JiQZNhCc0QhPIxG w4eBmw78H0p6NBmj4feee0mJ/mJRzFU1nydX5sN88WGKB38Z2V5GuBUIxWikZNzexOzkkfM1it6q LMdLJ6ee0TxZpZPRkzsvz/mvl+e4eQI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IY0fJL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33B450D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8F3C47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D082B49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D7171E6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36B54F3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BDC997A" w14:textId="77777777" w:rsidR="00A65059" w:rsidRPr="001D3B8C" w:rsidRDefault="00A65059" w:rsidP="00A6505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5107853D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BB744FF" w14:textId="1307F8FE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70DEE6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324E929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25071A6251\n\n");</w:t>
            </w:r>
          </w:p>
          <w:p w14:paraId="0B5A085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m, n;</w:t>
            </w:r>
          </w:p>
          <w:p w14:paraId="17FDC90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s[10], a[10];</w:t>
            </w:r>
          </w:p>
          <w:p w14:paraId="7E15842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S = 0, total_allocated = 0;</w:t>
            </w:r>
          </w:p>
          <w:p w14:paraId="1A7AD2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E9B97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available in physical memory: ");</w:t>
            </w:r>
          </w:p>
          <w:p w14:paraId="457DAD1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&amp;m);</w:t>
            </w:r>
          </w:p>
          <w:p w14:paraId="01669D6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58B0716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03FB23C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796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size (in pages/virtual memory) for each process:\n");</w:t>
            </w:r>
          </w:p>
          <w:p w14:paraId="566D02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2F099B7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 size: ", i + 1);</w:t>
            </w:r>
          </w:p>
          <w:p w14:paraId="1E9F30E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&amp;s[i]);</w:t>
            </w:r>
          </w:p>
          <w:p w14:paraId="5C23D89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 += s[i];</w:t>
            </w:r>
          </w:p>
          <w:p w14:paraId="663A294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04E30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F096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if (S == 0) {</w:t>
            </w:r>
          </w:p>
          <w:p w14:paraId="1A39A1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printf("\nInvalid total process size.\n");</w:t>
            </w:r>
          </w:p>
          <w:p w14:paraId="2FF7308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36089BDB" w14:textId="242A490B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34FE24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Proportional Frame Allocation Result ---\n");</w:t>
            </w:r>
          </w:p>
          <w:p w14:paraId="2AA8565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Virtual Memory Required (S) = %d pages\n\n", S);</w:t>
            </w:r>
          </w:p>
          <w:p w14:paraId="170644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printf("Process\tSize (s_i)\tAllocated Frames (a_i)\tPercentage\n");</w:t>
            </w:r>
          </w:p>
          <w:p w14:paraId="6672054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2597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6F6E81F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a[i] = (int)(((double)s[i] / S) * m);</w:t>
            </w:r>
          </w:p>
          <w:p w14:paraId="7D7DD8B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total_allocated += a[i];</w:t>
            </w:r>
          </w:p>
          <w:p w14:paraId="5FEFF6F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double pct = ((double)s[i] / S) * 100.0;</w:t>
            </w:r>
          </w:p>
          <w:p w14:paraId="13E23FC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printf("P%d\t%d\t\t%d\t\t\t%.2f%%\n", i + 1, s[i], a[i], pct);</w:t>
            </w:r>
          </w:p>
          <w:p w14:paraId="63C54662" w14:textId="4D4E1A26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22A00C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Frames Allocated: %d / %d", total_allocated, m);</w:t>
            </w:r>
          </w:p>
          <w:p w14:paraId="406DCB8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printf("\nUnallocated Buffer Frames: %d\n", m - total_allocated);</w:t>
            </w:r>
          </w:p>
          <w:p w14:paraId="4F26F5E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B5822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4D330DE" w14:textId="624EF213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5AD85D" w14:textId="77777777" w:rsidR="00A65059" w:rsidRPr="00EE3650" w:rsidRDefault="00A65059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2B6F42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7FA0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01AE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AC9A0A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A9EA160" wp14:editId="52A19F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637568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E149C" id="Straight Connector 4" o:spid="_x0000_s1026" style="position:absolute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C9E6027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D790008" wp14:editId="4602F07F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604210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EB331" id="Straight Connector 1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2DB8EEF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9D11DD0" wp14:editId="6671A10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538103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FF2D4" id="Straight Connector 6" o:spid="_x0000_s1026" style="position:absolute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C074DB3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03C96E4" wp14:editId="1F75658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700500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EB547" id="Partial Circle 3" o:spid="_x0000_s1026" style="position:absolute;margin-left:273pt;margin-top:717.4pt;width:52pt;height:43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5C47E19" wp14:editId="0E267CAC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003283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C5D3B" id="Straight Connector 5" o:spid="_x0000_s1026" style="position:absolute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5898210" wp14:editId="374F86C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4145151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47A9E" id="Straight Connector 7" o:spid="_x0000_s1026" style="position:absolute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F3CB500" w14:textId="0D59134D" w:rsidR="00A65059" w:rsidRDefault="00A65059" w:rsidP="00A65059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51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06F8AD46" w14:textId="77777777" w:rsidR="00A65059" w:rsidRPr="00364B24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0F1D6DD" wp14:editId="58CC7E9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200445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99759" id="Partial Circle 3" o:spid="_x0000_s1026" style="position:absolute;margin-left:273.7pt;margin-top:793.1pt;width:49.2pt;height:36.95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65059" w:rsidRPr="001D3B8C" w14:paraId="08C3C08D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0FD36C4" w14:textId="77777777" w:rsidR="00EE3650" w:rsidRPr="001D3B8C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AADC9ED" w14:textId="77777777" w:rsidR="00A65059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7CE1211E" wp14:editId="2FABED79">
                  <wp:extent cx="4562475" cy="2729865"/>
                  <wp:effectExtent l="0" t="0" r="9525" b="0"/>
                  <wp:docPr id="1070366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6631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07" cy="273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5C646" w14:textId="77777777" w:rsidR="00EE3650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3CE9D872" wp14:editId="73E1BDFE">
                  <wp:extent cx="4562475" cy="3054350"/>
                  <wp:effectExtent l="0" t="0" r="9525" b="0"/>
                  <wp:docPr id="1432267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6771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866" cy="305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EFCC3" w14:textId="27508B60" w:rsidR="00EE3650" w:rsidRPr="001D3B8C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57FF9CC4" wp14:editId="73F0F385">
                  <wp:extent cx="4562475" cy="3041650"/>
                  <wp:effectExtent l="0" t="0" r="9525" b="6350"/>
                  <wp:docPr id="1100142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14241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614" cy="304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E9080" w14:textId="49FC26F8" w:rsidR="00A65059" w:rsidRPr="001D3B8C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52</w:t>
      </w:r>
      <w:r>
        <w:rPr>
          <w:rStyle w:val="PageNumber"/>
        </w:rPr>
        <w:fldChar w:fldCharType="end"/>
      </w:r>
    </w:p>
    <w:p w14:paraId="32449FFD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1EC5954E" wp14:editId="1CFD9E7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05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AD5D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D8B341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5AF22F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C09D10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5954E" id="_x0000_s1052" type="#_x0000_t202" style="position:absolute;margin-left:0;margin-top:.4pt;width:238.9pt;height:93.65pt;z-index:251932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6r5T/gEAANYDAAAOAAAAZHJzL2Uyb0RvYy54bWysU9tuGyEQfa/Uf0C813uxndor4yhNmqpS epHSfgBmWS8qMBSwd9Ov78A6jtW+Vd0HBMzOmTlnDpvr0WhylD4osIxWs5ISaQW0yu4Z/f7t/s2K khC5bbkGKxl9koFeb1+/2gyukTX0oFvpCYLY0AyO0T5G1xRFEL00PMzASYvBDrzhEY9+X7SeD4hu dFGX5VUxgG+dByFDwNu7KUi3Gb/rpIhfui7ISDSj2FvMq8/rLq3FdsObveeuV+LUBv+HLgxXFoue oe545OTg1V9QRgkPAbo4E2AK6DolZOaAbKryDzaPPXcyc0FxgjvLFP4frPh8fHRfPYnjOxhxgJlE cA8gfgRi4bbndi9vvIehl7zFwlWSrBhcaE6pSerQhASyGz5Bi0PmhwgZaOy8SaogT4LoOICns+hy jETg5bycz9flkhKBsaparevFKtfgzXO68yF+kGBI2jDqcaoZnh8fQkzt8Ob5l1TNwr3SOk9WWzIw ul7Wy5xwETEqovG0MoyuyvRNVkgs39s2J0eu9LTHAtqeaCemE+c47kaiWkbrq5ScZNhB+4RCeJiM hg8DNz34X5QMaDJGw88D95IS/dGimOtqsUiuzIfF8m2NB38Z2V1GuBUIxWikZNrexuzkifMNit6p LMdLJ6ee0TxZpZPRkzsvz/mvl+e4/Q0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LHqvlP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511AD5D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D8B341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5AF22F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C09D10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2B5026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DBA78F7" w14:textId="77777777" w:rsidR="0004032A" w:rsidRPr="001D3B8C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Simulate the following Disk scheduling algorithms. A) FCFS B) SSTF C) SCAN</w:t>
            </w:r>
          </w:p>
          <w:p w14:paraId="45BF5D38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Algorithm:</w:t>
            </w:r>
          </w:p>
          <w:p w14:paraId="5967FDBE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057E380C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disk requests (n), request sequence, and initial head position. </w:t>
            </w:r>
          </w:p>
          <w:p w14:paraId="5638C58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Initialize Total Head Movement (THM) = 0. </w:t>
            </w:r>
          </w:p>
          <w:p w14:paraId="5AFF9DF8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For each request: </w:t>
            </w:r>
          </w:p>
          <w:p w14:paraId="1B5C1494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Calculate the distance between the current head and the request. </w:t>
            </w:r>
          </w:p>
          <w:p w14:paraId="368E314E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08065861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the requested position. </w:t>
            </w:r>
          </w:p>
          <w:p w14:paraId="767928F3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2124D675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1D441AC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Display the Total Head Movement and Average Seek Time. </w:t>
            </w:r>
          </w:p>
          <w:p w14:paraId="58C4EB36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15804E10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F6E50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B) SSTF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Algorithm:</w:t>
            </w:r>
          </w:p>
          <w:p w14:paraId="7A77DD3C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</w:p>
          <w:p w14:paraId="636F2F78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and initial head position. </w:t>
            </w:r>
          </w:p>
          <w:p w14:paraId="3B7D055B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mark all requests as unvisited. </w:t>
            </w:r>
          </w:p>
          <w:p w14:paraId="46434A14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Repeat n times: </w:t>
            </w:r>
          </w:p>
          <w:p w14:paraId="1E7DA8D3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Find the unvisited request closest to the current head. </w:t>
            </w:r>
          </w:p>
          <w:p w14:paraId="55C26C09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Mark it as visited. </w:t>
            </w:r>
          </w:p>
          <w:p w14:paraId="1EB776C1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7F5389A6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that request. </w:t>
            </w:r>
          </w:p>
          <w:p w14:paraId="42D4A6B5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730C3BE7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3762F811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Display Total Head Movement and Average Seek Time. </w:t>
            </w:r>
          </w:p>
          <w:p w14:paraId="6AD3746C" w14:textId="77777777" w:rsidR="0004032A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Stop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4D2641AE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4FB28029" w14:textId="77777777" w:rsidR="0004032A" w:rsidRPr="00765930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c) SCAN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Algorithm:</w:t>
            </w:r>
          </w:p>
          <w:p w14:paraId="0DEB777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  <w:p w14:paraId="1D52F08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initial head position, disk size, and direction (LEFT or RIGHT). </w:t>
            </w:r>
          </w:p>
          <w:p w14:paraId="11E1BB1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Sort the request sequence in ascending order. </w:t>
            </w:r>
          </w:p>
          <w:p w14:paraId="1BD3319B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divide requests based on the current head position. </w:t>
            </w:r>
          </w:p>
          <w:p w14:paraId="1022CF65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If direction is RIGHT: </w:t>
            </w:r>
          </w:p>
          <w:p w14:paraId="227AFF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right in ascending order. </w:t>
            </w:r>
          </w:p>
          <w:p w14:paraId="639A59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Move the head to disk_size - 1. </w:t>
            </w:r>
          </w:p>
          <w:p w14:paraId="336D114A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descending order. </w:t>
            </w:r>
          </w:p>
          <w:p w14:paraId="7A3D064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If direction is LEFT: </w:t>
            </w:r>
          </w:p>
          <w:p w14:paraId="12265C5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left in descending order. </w:t>
            </w:r>
          </w:p>
          <w:p w14:paraId="64B2006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Move the head to 0. </w:t>
            </w:r>
          </w:p>
          <w:p w14:paraId="1BC728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ascending order. </w:t>
            </w:r>
          </w:p>
          <w:p w14:paraId="426E19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Calculate Average Seek Time = THM / n and display Total Head Movement and Average Seek Time. </w:t>
            </w:r>
          </w:p>
          <w:p w14:paraId="14C6D7C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Stop.</w:t>
            </w:r>
          </w:p>
        </w:tc>
      </w:tr>
    </w:tbl>
    <w:p w14:paraId="3CDB8A8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8B41082" wp14:editId="3EEA16F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68369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1DB11" id="Straight Connector 4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>
        <w:rPr>
          <w:rFonts w:ascii="Times New Roman" w:hAnsi="Times New Roman" w:cs="Times New Roman"/>
          <w:b/>
          <w:sz w:val="28"/>
          <w:szCs w:val="28"/>
        </w:rPr>
        <w:t>Disk Scheduling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D5F573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57EF744" wp14:editId="62E0ABC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658407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3EFC7" id="Straight Connector 1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Algorithms   a) FCFS b) SSTF c) SCAN</w:t>
      </w:r>
    </w:p>
    <w:p w14:paraId="5DA15C2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02A63A8" wp14:editId="553DFB9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298295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DCBAA" id="Straight Connector 6" o:spid="_x0000_s1026" style="position:absolute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2582998" w14:textId="4861F355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EAE990" wp14:editId="600F1B3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75706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3D13" id="Partial Circle 3" o:spid="_x0000_s1026" style="position:absolute;margin-left:276.3pt;margin-top:717.4pt;width:52pt;height:43pt;z-index:25193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xndak4AAAAA0BAAAPAAAAZHJzL2Rvd25yZXYueG1s TI/BTsMwEETvSPyDtUjcqJ20idoQp0KogDi2gFRu23hJImI7it02/D3LqRx35ml2plxPthcnGkPn nYZkpkCQq73pXKPh/e3pbgkiRHQGe+9Iww8FWFfXVyUWxp/dlk672AgOcaFADW2MQyFlqFuyGGZ+ IMfelx8tRj7HRpoRzxxue5kqlUuLneMPLQ702FL9vTtaDdsX+njGfZCrV7X6pCTZTPP9Ruvbm+nh HkSkKV5g+KvP1aHiTgd/dCaIXkOWpTmjbCzmCx7BSJ7lLB1YylK1BFmV8v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xndak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E9502DF" wp14:editId="759C0DA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91860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C00CC" id="Straight Connector 5" o:spid="_x0000_s1026" style="position:absolute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EC5E942" wp14:editId="09927E6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2400958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17947" id="Straight Connector 7" o:spid="_x0000_s1026" style="position:absolute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8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10-09-2026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B406A42" w14:textId="3E050704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53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1394F1A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4078E14" wp14:editId="40E2879B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681474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DD107" id="Partial Circle 3" o:spid="_x0000_s1026" style="position:absolute;margin-left:273.7pt;margin-top:793.1pt;width:49.2pt;height:36.95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71F056AA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E9C6C38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2C39AC0C" w14:textId="603AE028" w:rsidR="0004032A" w:rsidRDefault="0004032A" w:rsidP="00040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657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ab/>
        <w:t>25071A6251</w:t>
        <w:tab/>
        <w:t xml:space="preserve">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54</w:t>
      </w:r>
      <w:r>
        <w:rPr>
          <w:rStyle w:val="PageNumber"/>
        </w:rPr>
        <w:fldChar w:fldCharType="end"/>
      </w:r>
    </w:p>
    <w:p w14:paraId="3B8A1E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4D792631" wp14:editId="3BBAFA52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99915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4351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994598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B3BDBD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26DF01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92631" id="_x0000_s1053" type="#_x0000_t202" style="position:absolute;margin-left:0;margin-top:.4pt;width:238.9pt;height:93.65pt;z-index:251940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XdCl/gEAANYDAAAOAAAAZHJzL2Uyb0RvYy54bWysU9tuGyEQfa/Uf0C813ux3dgr4yhNmqpS epHSfgBmWS8qMBSwd9Ov78A6jtW+Vd0HBMzOmTlnDpvr0WhylD4osIxWs5ISaQW0yu4Z/f7t/s2K khC5bbkGKxl9koFeb1+/2gyukTX0oFvpCYLY0AyO0T5G1xRFEL00PMzASYvBDrzhEY9+X7SeD4hu dFGX5dtiAN86D0KGgLd3U5BuM37XSRG/dF2QkWhGsbeYV5/XXVqL7YY3e89dr8SpDf4PXRiuLBY9 Q93xyMnBq7+gjBIeAnRxJsAU0HVKyMwB2VTlH2wee+5k5oLiBHeWKfw/WPH5+Oi+ehLHdzDiADOJ 4B5A/AjEwm3P7V7eeA9DL3mLhaskWTG40JxSk9ShCQlkN3yCFofMDxEy0Nh5k1RBngTRcQBPZ9Hl GInAy3k5n6/LJSUCY1W1WteLVa7Bm+d050P8IMGQtGHU41QzPD8+hJja4c3zL6mahXuldZ6stmRg dL2slznhImJURONpZRhdlembrJBYvrdtTo5c6WmPBbQ90U5MJ85x3I1EtYzWVyk5ybCD9gmF8DAZ DR8GbnrwvygZ0GSMhp8H7iUl+qNFMdfVYpFcmQ+L5VWNB38Z2V1GuBUIxWikZNrexuzkifMNit6p LMdLJ6ee0TxZpZPRkzsvz/mvl+e4/Q0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GNd0KX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0FA4351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994598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B3BDBD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26DF01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662332A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CC4D668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051B4D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F21F16F" wp14:editId="2437FA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000611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437DB" id="Straight Connector 4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9945DA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28E1B69" wp14:editId="70BE44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95416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A550C" id="Straight Connector 1" o:spid="_x0000_s1026" style="position:absolute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BD886B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E52817A" wp14:editId="4E3DF45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454479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D79B8" id="Straight Connector 6" o:spid="_x0000_s1026" style="position:absolute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CB4C7D1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9D4AC31" wp14:editId="2EDE98D0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2454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733F1" id="Partial Circle 3" o:spid="_x0000_s1026" style="position:absolute;margin-left:276.3pt;margin-top:717.4pt;width:52pt;height:43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xndak4AAAAA0BAAAPAAAAZHJzL2Rvd25yZXYueG1s TI/BTsMwEETvSPyDtUjcqJ20idoQp0KogDi2gFRu23hJImI7it02/D3LqRx35ml2plxPthcnGkPn nYZkpkCQq73pXKPh/e3pbgkiRHQGe+9Iww8FWFfXVyUWxp/dlk672AgOcaFADW2MQyFlqFuyGGZ+ IMfelx8tRj7HRpoRzxxue5kqlUuLneMPLQ702FL9vTtaDdsX+njGfZCrV7X6pCTZTPP9Ruvbm+nh HkSkKV5g+KvP1aHiTgd/dCaIXkOWpTmjbCzmCx7BSJ7lLB1YylK1BFmV8v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xndak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C992234" wp14:editId="09C1F90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169881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07AC8" id="Straight Connector 5" o:spid="_x0000_s1026" style="position:absolute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17BA76E" wp14:editId="2FD32D0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5370783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0AF4F" id="Straight Connector 7" o:spid="_x0000_s1026" style="position:absolute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E624C49" w14:textId="0ABF1537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55</w:t>
      </w:r>
      <w:r>
        <w:rPr>
          <w:rStyle w:val="PageNumber"/>
        </w:rPr>
        <w:fldChar w:fldCharType="end"/>
      </w:r>
    </w:p>
    <w:p w14:paraId="6C153833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3727DEB" wp14:editId="6A557231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3817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FB05" id="Partial Circle 3" o:spid="_x0000_s1026" style="position:absolute;margin-left:273.7pt;margin-top:793.1pt;width:49.2pt;height:36.95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50690A9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519F8C3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68C8DE3B" w14:textId="2712BA86" w:rsidR="0004032A" w:rsidRDefault="0004032A" w:rsidP="0004032A">
      <w:pPr>
        <w:tabs>
          <w:tab w:val="center" w:pos="5953"/>
          <w:tab w:val="left" w:pos="9946"/>
        </w:tabs>
        <w:spacing w:line="278" w:lineRule="auto"/>
        <w:rPr>
          <w:rStyle w:val="PageNumber"/>
        </w:rPr>
      </w:pPr>
      <w:r>
        <w:rPr>
          <w:rStyle w:val="PageNumber"/>
          <w:rFonts w:ascii="Times New Roman" w:hAnsi="Times New Roman" w:cs="Times New Roman"/>
        </w:rPr>
        <w:t xml:space="preserve">           25071A6251 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56</w:t>
      </w:r>
      <w:r>
        <w:rPr>
          <w:rStyle w:val="PageNumber"/>
        </w:rPr>
        <w:fldChar w:fldCharType="end"/>
      </w:r>
    </w:p>
    <w:p w14:paraId="7D027C4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6B0AA920" wp14:editId="13071CF9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13881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FAD04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D616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24F5D74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9C0F03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A920" id="_x0000_s1054" type="#_x0000_t202" style="position:absolute;margin-left:0;margin-top:.4pt;width:238.9pt;height:93.65pt;z-index:251949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9/vV/gEAANYDAAAOAAAAZHJzL2Uyb0RvYy54bWysU9tuGyEQfa/Uf0C813ux3dor4yhNmqpS epHSfgBmWS8qMBSwd9Ovz8A6jtW+Vd0HxDDLmTlnDpur0WhylD4osIxWs5ISaQW0yu4Z/fH97s2K khC5bbkGKxl9lIFebV+/2gyukTX0oFvpCYLY0AyO0T5G1xRFEL00PMzASYvJDrzhEUO/L1rPB0Q3 uqjL8m0xgG+dByFDwNPbKUm3Gb/rpIhfuy7ISDSj2FvMq8/rLq3FdsObveeuV+LUBv+HLgxXFoue oW555OTg1V9QRgkPAbo4E2AK6DolZOaAbKryDzYPPXcyc0FxgjvLFP4frPhyfHDfPInjexhxgJlE cPcgfgZi4abndi+vvYehl7zFwlWSrBhcaE5Xk9ShCQlkN3yGFofMDxEy0Nh5k1RBngTRcQCPZ9Hl GInAw3k5n6/LJSUCc1W1WteLVa7Bm+frzof4UYIhacOox6lmeH68DzG1w5vnX1I1C3dK6zxZbcnA 6HpZL/OFi4xREY2nlWF0VaZvskJi+cG2+XLkSk97LKDtiXZiOnGO424kqmW0zg0nGXbQPqIQHiaj 4cPATQ/+NyUDmozR8OvAvaREf7Io5rpaLJIrc7BYvqsx8JeZ3WWGW4FQjEZKpu1NzE6eOF+j6J3K crx0cuoZzZNVOhk9ufMyzn+9PMftEwA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Ar3+9X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4E9FAD04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D616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24F5D74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9C0F03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311167B2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366EA3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</w:p>
          <w:p w14:paraId="7E3416D2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2F5C642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067A5149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1D8D045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45EC0E2A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25071A6251\n");</w:t>
            </w:r>
          </w:p>
          <w:p w14:paraId="0BE8409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req[20], thm = 0;</w:t>
            </w:r>
          </w:p>
          <w:p w14:paraId="6801D650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29879A8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523FC9E4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7431070B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17E81B5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CE90A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7334ECB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5069F84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head);</w:t>
            </w:r>
          </w:p>
          <w:p w14:paraId="0C66A6DE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head = req[i];</w:t>
            </w:r>
          </w:p>
          <w:p w14:paraId="591C5BC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 -&gt; %d", head);</w:t>
            </w:r>
          </w:p>
          <w:p w14:paraId="2FF9C5EC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C2AC66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n);</w:t>
            </w:r>
          </w:p>
          <w:p w14:paraId="300A24D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0339077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539E898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99CCE02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2EF491D" wp14:editId="00D48A0C">
                  <wp:extent cx="4540103" cy="1551940"/>
                  <wp:effectExtent l="0" t="0" r="0" b="0"/>
                  <wp:docPr id="613571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57142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67" cy="155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804CF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4C09DC9" wp14:editId="1C722767">
                  <wp:extent cx="4539615" cy="1371600"/>
                  <wp:effectExtent l="0" t="0" r="0" b="0"/>
                  <wp:docPr id="1083612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61232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506" cy="137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D4A20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25E5157" wp14:editId="576355EA">
                  <wp:extent cx="4539615" cy="1403350"/>
                  <wp:effectExtent l="0" t="0" r="0" b="6350"/>
                  <wp:docPr id="2010974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97468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301" cy="1405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3E8B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8E3CDA6" wp14:editId="7655126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525226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AE49B" id="Straight Connector 4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C462AB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8AFBCA1" wp14:editId="48E443C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494362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B7C33" id="Straight Connector 1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20A02F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8091A95" wp14:editId="104DB88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69001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F07D8" id="Straight Connector 6" o:spid="_x0000_s1026" style="position:absolute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520136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0AD946D" wp14:editId="6E23CA99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5258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6CE1F" id="Partial Circle 3" o:spid="_x0000_s1026" style="position:absolute;margin-left:276.3pt;margin-top:717.4pt;width:52pt;height:43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xndak4AAAAA0BAAAPAAAAZHJzL2Rvd25yZXYueG1s TI/BTsMwEETvSPyDtUjcqJ20idoQp0KogDi2gFRu23hJImI7it02/D3LqRx35ml2plxPthcnGkPn nYZkpkCQq73pXKPh/e3pbgkiRHQGe+9Iww8FWFfXVyUWxp/dlk672AgOcaFADW2MQyFlqFuyGGZ+ IMfelx8tRj7HRpoRzxxue5kqlUuLneMPLQ702FL9vTtaDdsX+njGfZCrV7X6pCTZTPP9Ruvbm+nh HkSkKV5g+KvP1aHiTgd/dCaIXkOWpTmjbCzmCx7BSJ7lLB1YylK1BFmV8v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xndak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E2047D7" wp14:editId="6770F17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331768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B7FA8" id="Straight Connector 5" o:spid="_x0000_s1026" style="position:absolute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2EC9E39" wp14:editId="7A7EE6CA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1873586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641C9" id="Straight Connector 7" o:spid="_x0000_s1026" style="position:absolute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A94F1D8" w14:textId="41A4C436" w:rsidR="0004032A" w:rsidRPr="002C3E61" w:rsidRDefault="0004032A" w:rsidP="0004032A">
      <w:pPr>
        <w:spacing w:line="278" w:lineRule="auto"/>
        <w:rPr>
          <w:rStyle w:val="PageNumber"/>
          <w:rFonts w:ascii="Times New Roman" w:hAnsi="Times New Roman" w:cs="Times New Roman"/>
          <w:lang w:val="en-UM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57</w:t>
      </w:r>
      <w:r>
        <w:rPr>
          <w:rStyle w:val="PageNumber"/>
        </w:rPr>
        <w:fldChar w:fldCharType="end"/>
      </w:r>
    </w:p>
    <w:p w14:paraId="0F0EB161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168DDC6" wp14:editId="5F10E1A6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520182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FBF18" id="Partial Circle 3" o:spid="_x0000_s1026" style="position:absolute;margin-left:273.7pt;margin-top:793.1pt;width:49.2pt;height:36.95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2706CD2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1B79BC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B) SSTF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Program:</w:t>
            </w:r>
          </w:p>
          <w:p w14:paraId="3BDFC3FC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126E783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3306650B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175F1E08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25071A6251\n");</w:t>
            </w:r>
          </w:p>
          <w:p w14:paraId="370FD3E0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req[20], visited[20] = {0}, thm = 0;</w:t>
            </w:r>
          </w:p>
          <w:p w14:paraId="7540105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35BFBCE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17BE1DD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738C997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73E8B04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BEFD8A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7A11731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count = 0; count &lt; n; count++) {</w:t>
            </w:r>
          </w:p>
          <w:p w14:paraId="0A784E8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min_dist = 1e9, idx = -1;</w:t>
            </w:r>
          </w:p>
          <w:p w14:paraId="4468AA7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{</w:t>
            </w:r>
          </w:p>
          <w:p w14:paraId="7E607DE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(!visited[i] &amp;&amp; abs(req[i] - head) &lt; min_dist) {</w:t>
            </w:r>
          </w:p>
          <w:p w14:paraId="56CA1B18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min_dist = abs(req[i] - head);</w:t>
            </w:r>
          </w:p>
          <w:p w14:paraId="227E596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idx = i;</w:t>
            </w:r>
          </w:p>
          <w:p w14:paraId="6437F37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185226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B84DBDF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visited[idx] = 1;</w:t>
            </w:r>
          </w:p>
          <w:p w14:paraId="32F3E4C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thm += min_dist;</w:t>
            </w:r>
          </w:p>
          <w:p w14:paraId="519CC6B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head = req[idx];</w:t>
            </w:r>
          </w:p>
          <w:p w14:paraId="06803034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printf(" -&gt; %d", head);</w:t>
            </w:r>
          </w:p>
          <w:p w14:paraId="7EC5E69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92B6B4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n);</w:t>
            </w:r>
          </w:p>
          <w:p w14:paraId="61BF163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AC37E1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8C910D9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4981C3E" w14:textId="77777777" w:rsidR="0004032A" w:rsidRDefault="0004032A" w:rsidP="007B3BEE">
            <w:pPr>
              <w:rPr>
                <w:noProof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AD8CBA" wp14:editId="0DFC72DF">
                  <wp:extent cx="4413250" cy="1477926"/>
                  <wp:effectExtent l="0" t="0" r="6350" b="8255"/>
                  <wp:docPr id="632160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16080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773" cy="14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CF8A70" wp14:editId="3CFEB1B8">
                  <wp:extent cx="4413250" cy="1307805"/>
                  <wp:effectExtent l="0" t="0" r="6350" b="6985"/>
                  <wp:docPr id="845254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54546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862" cy="130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02DF9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F4C12E" wp14:editId="75A3B34F">
                  <wp:extent cx="4413250" cy="1350335"/>
                  <wp:effectExtent l="0" t="0" r="6350" b="2540"/>
                  <wp:docPr id="1990450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45048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049" cy="1351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B7313" w14:textId="6C840E07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25071A6251 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58</w:t>
      </w:r>
      <w:r>
        <w:rPr>
          <w:rStyle w:val="PageNumber"/>
        </w:rPr>
        <w:fldChar w:fldCharType="end"/>
      </w:r>
    </w:p>
    <w:p w14:paraId="184AA85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2422E758" wp14:editId="6A11E85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11399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CA6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B23313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24A456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8C15368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2E758" id="_x0000_s1055" type="#_x0000_t202" style="position:absolute;margin-left:0;margin-top:.4pt;width:238.9pt;height:93.65pt;z-index:251957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JUj/gEAANYDAAAOAAAAZHJzL2Uyb0RvYy54bWysU9tuGyEQfa/Uf0C813ux3dor4yhNmqpS epHSfgBmWS8qMBSwd9Ovz8A6jtW+Vd0HBMzOmTlnDpur0WhylD4osIxWs5ISaQW0yu4Z/fH97s2K khC5bbkGKxl9lIFebV+/2gyukTX0oFvpCYLY0AyO0T5G1xRFEL00PMzASYvBDrzhEY9+X7SeD4hu dFGX5dtiAN86D0KGgLe3U5BuM37XSRG/dl2QkWhGsbeYV5/XXVqL7YY3e89dr8SpDf4PXRiuLBY9 Q93yyMnBq7+gjBIeAnRxJsAU0HVKyMwB2VTlH2weeu5k5oLiBHeWKfw/WPHl+OC+eRLH9zDiADOJ 4O5B/AzEwk3P7V5eew9DL3mLhaskWTG40JxSk9ShCQlkN3yGFofMDxEy0Nh5k1RBngTRcQCPZ9Hl GInAy3k5n6/LJSUCY1W1WteLVa7Bm+d050P8KMGQtGHU41QzPD/eh5ja4c3zL6mahTuldZ6stmRg dL2slznhImJURONpZRhdlembrJBYfrBtTo5c6WmPBbQ90U5MJ85x3I1EtYzW65ScZNhB+4hCeJiM hg8DNz3435QMaDJGw68D95IS/cmimOtqsUiuzIfF8l2NB38Z2V1GuBUIxWikZNrexOzkifM1it6p LMdLJ6ee0TxZpZPRkzsvz/mvl+e4fQI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NhAlSP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59CCA6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B23313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24A456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8C15368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420AE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3292F55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C) SCAN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Program:</w:t>
            </w:r>
          </w:p>
          <w:p w14:paraId="5E0990E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009545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70F4D389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B64115F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25071A6251\n");</w:t>
            </w:r>
          </w:p>
          <w:p w14:paraId="48FB6B3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n, h, r[30], s, d, thm = 0, p = 0;</w:t>
            </w:r>
          </w:p>
          <w:p w14:paraId="704CE0A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5052CE3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 for (int i = 0; i &lt; n; i++) scanf("%d", &amp;r[i]);</w:t>
            </w:r>
          </w:p>
          <w:p w14:paraId="13BEF24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&amp;h);</w:t>
            </w:r>
          </w:p>
          <w:p w14:paraId="1F61216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disk size: "); scanf("%d", &amp;s);</w:t>
            </w:r>
          </w:p>
          <w:p w14:paraId="6C4C1CB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direction (1 for High/Right, 0 for Low/Left): "); scanf("%d", &amp;d);</w:t>
            </w:r>
          </w:p>
          <w:p w14:paraId="3EF5F18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r[n++] = h; r[n++] = d ? s - 1 : 0;</w:t>
            </w:r>
          </w:p>
          <w:p w14:paraId="7C3F43C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 - 1; i++)</w:t>
            </w:r>
          </w:p>
          <w:p w14:paraId="2217CF3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i - 1; j++)</w:t>
            </w:r>
          </w:p>
          <w:p w14:paraId="0674FAC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(r[j] &gt; r[j + 1]) { int t = r[j]; r[j] = r[j + 1]; r[j + 1] = t; }</w:t>
            </w:r>
          </w:p>
          <w:p w14:paraId="50C6361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while (r[p] != h) p++;</w:t>
            </w:r>
          </w:p>
          <w:p w14:paraId="5F159287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h);</w:t>
            </w:r>
          </w:p>
          <w:p w14:paraId="59A3292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cur = h, step = d ? 1 : -1, start = d ? p + 1 : p - 1, end = d ? n : -1;</w:t>
            </w:r>
          </w:p>
          <w:p w14:paraId="636E640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pass = 0; pass &lt; 2; pass++) {</w:t>
            </w:r>
          </w:p>
          <w:p w14:paraId="1D015158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start; i != end; i += step) { thm += abs(r[i] - cur); cur = r[i]; printf(" -&gt; %d", cur); }</w:t>
            </w:r>
          </w:p>
          <w:p w14:paraId="569A51CB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step = -step; start = (d == (pass == 0)) ? p - 1 : p + 1; end = (d == (pass == 0)) ? -1 : n;</w:t>
            </w:r>
          </w:p>
          <w:p w14:paraId="7940B4C1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263526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(n - 2));</w:t>
            </w:r>
          </w:p>
          <w:p w14:paraId="775D818C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593FDE48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23F44E7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043161A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C0C5057" wp14:editId="0F72EC8E">
                  <wp:extent cx="4876799" cy="1892595"/>
                  <wp:effectExtent l="0" t="0" r="635" b="0"/>
                  <wp:docPr id="1675991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99114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796" cy="189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3C887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6E9B9FC" wp14:editId="0F90CD72">
                  <wp:extent cx="4965065" cy="1977656"/>
                  <wp:effectExtent l="0" t="0" r="6985" b="3810"/>
                  <wp:docPr id="563347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34730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560" cy="1980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E941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1263A2C" wp14:editId="729286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1680232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92A33" id="Straight Connector 4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9E3F0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A4B0226" wp14:editId="2A9E605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935076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A2370" id="Straight Connector 1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89C95E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18E1EEA7" wp14:editId="2E8D2D5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373563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B977B" id="Straight Connector 6" o:spid="_x0000_s1026" style="position:absolute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A2F47D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91271E5" wp14:editId="53A85CF8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2354971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445E5" id="Partial Circle 3" o:spid="_x0000_s1026" style="position:absolute;margin-left:276.3pt;margin-top:717.4pt;width:52pt;height:43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xndak4AAAAA0BAAAPAAAAZHJzL2Rvd25yZXYueG1s TI/BTsMwEETvSPyDtUjcqJ20idoQp0KogDi2gFRu23hJImI7it02/D3LqRx35ml2plxPthcnGkPn nYZkpkCQq73pXKPh/e3pbgkiRHQGe+9Iww8FWFfXVyUWxp/dlk672AgOcaFADW2MQyFlqFuyGGZ+ IMfelx8tRj7HRpoRzxxue5kqlUuLneMPLQ702FL9vTtaDdsX+njGfZCrV7X6pCTZTPP9Ruvbm+nh HkSkKV5g+KvP1aHiTgd/dCaIXkOWpTmjbCzmCx7BSJ7lLB1YylK1BFmV8v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xndak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D037CD1" wp14:editId="09D85F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54106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D9DA0" id="Straight Connector 5" o:spid="_x0000_s1026" style="position:absolute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CCB07DF" wp14:editId="23F9C5E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886737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5ABC0" id="Straight Connector 7" o:spid="_x0000_s1026" style="position:absolute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2E3A7D2" w14:textId="239BBCCD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59</w:t>
      </w:r>
      <w:r>
        <w:rPr>
          <w:rStyle w:val="PageNumber"/>
        </w:rPr>
        <w:fldChar w:fldCharType="end"/>
      </w:r>
    </w:p>
    <w:p w14:paraId="62A9FD4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0296111" wp14:editId="0E7DAD95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8147293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B80EA" id="Partial Circle 3" o:spid="_x0000_s1026" style="position:absolute;margin-left:273.7pt;margin-top:793.1pt;width:49.2pt;height:36.9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460C95A6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2E666C67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78EFE5" wp14:editId="6897D199">
                  <wp:extent cx="4624705" cy="1625600"/>
                  <wp:effectExtent l="0" t="0" r="4445" b="0"/>
                  <wp:docPr id="761187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18774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7428" cy="162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97C91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D5EC60" w14:textId="2F2FADC6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25071A6251 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60</w:t>
      </w:r>
      <w:r>
        <w:rPr>
          <w:rStyle w:val="PageNumber"/>
        </w:rPr>
        <w:fldChar w:fldCharType="end"/>
      </w:r>
    </w:p>
    <w:p w14:paraId="08DA0E5F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2350B745" wp14:editId="6A939FF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39618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9804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AB89F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FD8EF4C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061084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0B745" id="_x0000_s1056" type="#_x0000_t202" style="position:absolute;margin-left:0;margin-top:.4pt;width:238.9pt;height:93.6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jWFj/QEAANYDAAAOAAAAZHJzL2Uyb0RvYy54bWysU8tu2zAQvBfoPxC815L8aG3BcpAmTVEg fQBJP4CiKIsoyWVJ2pL79VlSimM0t6I6ECRXO7szO9xeDVqRo3BegqloMcspEYZDI82+oj8f796t KfGBmYYpMKKiJ+Hp1e7tm21vSzGHDlQjHEEQ48veVrQLwZZZ5nknNPMzsMJgsAWnWcCj22eNYz2i a5XN8/x91oNrrAMuvMfb2zFIdwm/bQUP39vWi0BURbG3kFaX1jqu2W7Lyr1jtpN8aoP9QxeaSYNF z1C3LDBycPIVlJbcgYc2zDjoDNpWcpE4IJsi/4vNQ8esSFxQHG/PMvn/B8u/HR/sD0fC8BEGHGAi 4e098F+eGLjpmNmLa+eg7wRrsHARJct668spNUrtSx9B6v4rNDhkdgiQgIbW6agK8iSIjgM4nUUX QyAcLxf5YrHJV5RwjBXFejNfrlMNVj6nW+fDZwGaxE1FHU41wbPjvQ+xHVY+/xKrGbiTSqXJKkP6 im5W81VKuIhoGdB4SuqKrvP4jVaILD+ZJiUHJtW4xwLKTLQj05FzGOqByCZSiMlRhhqaEwrhYDQa PgzcdOD+UNKjySrqfx+YE5SoLwbF3BTLZXRlOixXH+Z4cJeR+jLCDEeoigZKxu1NSE4eOV+j6K1M crx0MvWM5kkqTUaP7rw8p79enuPuCQAA//8DAFBLAwQUAAYACAAAACEAuJsSWdoAAAAFAQAADwAA AGRycy9kb3ducmV2LnhtbEyPzU7DMBCE70h9B2uRuFG7qNAQ4lQViCsV5Ufito23SUS8jmK3CW/f 5QS3Wc1o5ttiPflOnWiIbWALi7kBRVwF13Jt4f3t+ToDFROywy4wWfihCOtydlFg7sLIr3TapVpJ CcccLTQp9bnWsWrIY5yHnli8Qxg8JjmHWrsBRyn3nb4x5k57bFkWGuzpsaHqe3f0Fj5eDl+fS7Ot n/xtP4bJaPb32tqry2nzACrRlP7C8Isv6FAK0z4c2UXVWZBHkgWhF2+5WonYSyjLFqDLQv+nL88A AAD//wMAUEsBAi0AFAAGAAgAAAAhALaDOJL+AAAA4QEAABMAAAAAAAAAAAAAAAAAAAAAAFtDb250 ZW50X1R5cGVzXS54bWxQSwECLQAUAAYACAAAACEAOP0h/9YAAACUAQAACwAAAAAAAAAAAAAAAAAv AQAAX3JlbHMvLnJlbHNQSwECLQAUAAYACAAAACEA0Y1hY/0BAADWAwAADgAAAAAAAAAAAAAAAAAu AgAAZHJzL2Uyb0RvYy54bWxQSwECLQAUAAYACAAAACEAuJsSWdoAAAAFAQAADwAAAAAAAAAAAAAA AABXBAAAZHJzL2Rvd25yZXYueG1sUEsFBgAAAAAEAAQA8wAAAF4FAAAAAA== " filled="f" stroked="f">
                <v:textbox>
                  <w:txbxContent>
                    <w:p w14:paraId="7BA9804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AB89F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FD8EF4C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061084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69E79F5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557EC3B" w14:textId="00FB759F" w:rsidR="0004032A" w:rsidRPr="001D3B8C" w:rsidRDefault="0004032A" w:rsidP="000403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Simulate the following Disk scheduling algorithms. A)  C-SCAN B) LOOK C)  C-LOOK</w:t>
            </w:r>
          </w:p>
          <w:p w14:paraId="790E6E8B" w14:textId="3D976FD0" w:rsidR="0004032A" w:rsidRDefault="0004032A" w:rsidP="000403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A)  C- SCAN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Algorithm:</w:t>
            </w:r>
          </w:p>
          <w:p w14:paraId="62AB453B" w14:textId="1B52C6BC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F8BCF15" w14:textId="4AF765B7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disk size. </w:t>
            </w:r>
          </w:p>
          <w:p w14:paraId="119452FD" w14:textId="5E61DED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02407F24" w14:textId="14783332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7F5A49A3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Service requests from the current head towards disk_size - 1. </w:t>
            </w:r>
          </w:p>
          <w:p w14:paraId="45C7EFF2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Move the head directly to 0. </w:t>
            </w:r>
          </w:p>
          <w:p w14:paraId="224CFFE4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Continue servicing the remaining requests in ascending order. </w:t>
            </w:r>
          </w:p>
          <w:p w14:paraId="7F0193A8" w14:textId="6DD3B99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7A8A9F52" w14:textId="03B31D7E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40D6C168" w14:textId="036A0461" w:rsidR="0004032A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14CBAA30" w14:textId="51602FE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Algorithm:</w:t>
            </w:r>
          </w:p>
          <w:p w14:paraId="039C5AB3" w14:textId="3576201C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Start. </w:t>
            </w:r>
          </w:p>
          <w:p w14:paraId="205037C2" w14:textId="2DD5AB9F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4077BFD4" w14:textId="0F778753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D070440" w14:textId="3A0A2A1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213AFC18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6EE5ED52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left. </w:t>
            </w:r>
          </w:p>
          <w:p w14:paraId="05CE635F" w14:textId="35209EC2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direction is LEFT: </w:t>
            </w:r>
          </w:p>
          <w:p w14:paraId="59C6DB4C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left up to the minimum requested track. </w:t>
            </w:r>
          </w:p>
          <w:p w14:paraId="3CD7DDC2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right. </w:t>
            </w:r>
          </w:p>
          <w:p w14:paraId="40632B93" w14:textId="033D93DB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78B86E9" w14:textId="523F137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77626131" w14:textId="2DF6A1CB" w:rsid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7014EDF2" w14:textId="4C6B8F16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B) C-LOOK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Algorithm:</w:t>
            </w:r>
          </w:p>
          <w:p w14:paraId="7E9A0679" w14:textId="7B8B686F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5F759BF" w14:textId="3FC7BCF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2D3AF617" w14:textId="17563AC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9FF9404" w14:textId="10744FA8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6CDE381D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241BA87F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Jump directly to the minimum requested track. </w:t>
            </w:r>
          </w:p>
          <w:p w14:paraId="541BE2A2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Service the remaining requests up to the track before the starting head. </w:t>
            </w:r>
          </w:p>
          <w:p w14:paraId="4CD23A2A" w14:textId="5F6D92CC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80E4AE1" w14:textId="73C18D2D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6EE4DCAE" w14:textId="74F00536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083E29A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6610C7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8B999C7" w14:textId="028EB604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C6DA984" wp14:editId="560D09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5113883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231F5" id="Straight Connector 4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>
        <w:rPr>
          <w:rFonts w:ascii="Times New Roman" w:hAnsi="Times New Roman" w:cs="Times New Roman"/>
          <w:b/>
          <w:sz w:val="28"/>
          <w:szCs w:val="28"/>
        </w:rPr>
        <w:t>Disk scheduling</w:t>
      </w:r>
    </w:p>
    <w:p w14:paraId="234D1EBE" w14:textId="0F118C6C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D2F06E4" wp14:editId="20283B7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731178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F3EA3" id="Straight Connector 1" o:spid="_x0000_s1026" style="position:absolute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Algorithms   a) C-SCAN b) LOOK c) C-LOOK</w:t>
      </w:r>
    </w:p>
    <w:p w14:paraId="60A12262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27CECA9" wp14:editId="4D8FF95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746162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8D0EB" id="Straight Connector 6" o:spid="_x0000_s1026" style="position:absolute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0B0EEC2" w14:textId="3C241D03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75D78AA" wp14:editId="47EAE77A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7826928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803F4" id="Partial Circle 3" o:spid="_x0000_s1026" style="position:absolute;margin-left:276.3pt;margin-top:717.4pt;width:52pt;height:43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xndak4AAAAA0BAAAPAAAAZHJzL2Rvd25yZXYueG1s TI/BTsMwEETvSPyDtUjcqJ20idoQp0KogDi2gFRu23hJImI7it02/D3LqRx35ml2plxPthcnGkPn nYZkpkCQq73pXKPh/e3pbgkiRHQGe+9Iww8FWFfXVyUWxp/dlk672AgOcaFADW2MQyFlqFuyGGZ+ IMfelx8tRj7HRpoRzxxue5kqlUuLneMPLQ702FL9vTtaDdsX+njGfZCrV7X6pCTZTPP9Ruvbm+nh HkSkKV5g+KvP1aHiTgd/dCaIXkOWpTmjbCzmCx7BSJ7lLB1YylK1BFmV8v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xndak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9BF055F" wp14:editId="503DBD04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7616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83659" id="Straight Connector 5" o:spid="_x0000_s1026" style="position:absolute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B89226F" wp14:editId="06FAF0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248387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61EF1" id="Straight Connector 7" o:spid="_x0000_s1026" style="position:absolute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9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17-09-2026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C44432" w14:textId="347570AC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61</w:t>
      </w:r>
      <w:r>
        <w:rPr>
          <w:rStyle w:val="PageNumber"/>
        </w:rPr>
        <w:fldChar w:fldCharType="end"/>
      </w:r>
    </w:p>
    <w:p w14:paraId="0A79031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3E20DCB" wp14:editId="723811B0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9925281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32126" id="Partial Circle 3" o:spid="_x0000_s1026" style="position:absolute;margin-left:273.7pt;margin-top:793.1pt;width:49.2pt;height:36.95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3BF7DA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F7843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0444F77F" w14:textId="14807937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25071A6251 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62</w:t>
      </w:r>
      <w:r>
        <w:rPr>
          <w:rStyle w:val="PageNumber"/>
        </w:rPr>
        <w:fldChar w:fldCharType="end"/>
      </w:r>
    </w:p>
    <w:p w14:paraId="64D765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6C0B912F" wp14:editId="12CDA8D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56564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14816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374E22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CBD358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1BB91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B912F" id="_x0000_s1057" type="#_x0000_t202" style="position:absolute;margin-left:0;margin-top:.4pt;width:238.9pt;height:93.65pt;z-index:251973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Og+V/gEAANYDAAAOAAAAZHJzL2Uyb0RvYy54bWysU8tu2zAQvBfoPxC815L8aG3BcpAmTVEg fQBJP4CiKIsoyWVJ2pL79VlSimM0t6I6EFyuOLszO9xeDVqRo3BegqloMcspEYZDI82+oj8f796t KfGBmYYpMKKiJ+Hp1e7tm21vSzGHDlQjHEEQ48veVrQLwZZZ5nknNPMzsMJgsgWnWcDQ7bPGsR7R tcrmef4+68E11gEX3uPp7Ziku4TftoKH723rRSCqothbSKtLax3XbLdl5d4x20k+tcH+oQvNpMGi Z6hbFhg5OPkKSkvuwEMbZhx0Bm0ruUgckE2R/8XmoWNWJC4ojrdnmfz/g+Xfjg/2hyNh+AgDDjCR 8PYe+C9PDNx0zOzFtXPQd4I1WLiIkmW99eV0NUrtSx9B6v4rNDhkdgiQgIbW6agK8iSIjgM4nUUX QyAcDxf5YrHJV5RwzBXFejNfrlMNVj5ft86HzwI0iZuKOpxqgmfHex9iO6x8/iVWM3AnlUqTVYb0 Fd2s5qt04SKjZUDjKakrus7jN1ohsvxkmnQ5MKnGPRZQZqIdmY6cw1APRDZIIYkSZaihOaEQDkaj 4cPATQfuDyU9mqyi/veBOUGJ+mJQzE2xXEZXpmC5+jDHwF1m6ssMMxyhKhooGbc3ITl55HyNorcy yfHSydQzmiepNBk9uvMyTn+9PMfdEwA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AM6D5X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5C014816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374E22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CBD358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1BB91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D45B1F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661B411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5C916A3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6D3282E" wp14:editId="1DB95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3981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DE872" id="Straight Connector 4" o:spid="_x0000_s1026" style="position:absolute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76571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98C2D1B" wp14:editId="41AB53D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449639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85E3B" id="Straight Connector 1" o:spid="_x0000_s1026" style="position:absolute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CF8BC9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4BCB360" wp14:editId="363A5A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246886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C8EDD" id="Straight Connector 6" o:spid="_x0000_s1026" style="position:absolute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D67CA8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7A5CE39" wp14:editId="2EE553A6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473286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BEF8D" id="Partial Circle 3" o:spid="_x0000_s1026" style="position:absolute;margin-left:276.3pt;margin-top:717.4pt;width:52pt;height:43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xndak4AAAAA0BAAAPAAAAZHJzL2Rvd25yZXYueG1s TI/BTsMwEETvSPyDtUjcqJ20idoQp0KogDi2gFRu23hJImI7it02/D3LqRx35ml2plxPthcnGkPn nYZkpkCQq73pXKPh/e3pbgkiRHQGe+9Iww8FWFfXVyUWxp/dlk672AgOcaFADW2MQyFlqFuyGGZ+ IMfelx8tRj7HRpoRzxxue5kqlUuLneMPLQ702FL9vTtaDdsX+njGfZCrV7X6pCTZTPP9Ruvbm+nh HkSkKV5g+KvP1aHiTgd/dCaIXkOWpTmjbCzmCx7BSJ7lLB1YylK1BFmV8v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xndak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EC6D35C" wp14:editId="1CA731E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2452393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E5C26" id="Straight Connector 5" o:spid="_x0000_s1026" style="position:absolute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532880B" wp14:editId="0E99E40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129801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D9CC1" id="Straight Connector 7" o:spid="_x0000_s1026" style="position:absolute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1D105BF" w14:textId="0399318C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63</w:t>
      </w:r>
      <w:r>
        <w:rPr>
          <w:rStyle w:val="PageNumber"/>
        </w:rPr>
        <w:fldChar w:fldCharType="end"/>
      </w:r>
    </w:p>
    <w:p w14:paraId="4AD6110E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0CD3503" wp14:editId="1B77797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4752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ABEB8" id="Partial Circle 3" o:spid="_x0000_s1026" style="position:absolute;margin-left:273.7pt;margin-top:793.1pt;width:49.2pt;height:36.95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44A22D8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5927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4B276C52" w14:textId="2A2AF6DA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25071A6251 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64</w:t>
      </w:r>
      <w:r>
        <w:rPr>
          <w:rStyle w:val="PageNumber"/>
        </w:rPr>
        <w:fldChar w:fldCharType="end"/>
      </w:r>
    </w:p>
    <w:p w14:paraId="427353F0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517BF870" wp14:editId="1BF6C69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9170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EEA11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3167AD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72B2D1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42BE5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BF870" id="_x0000_s1058" type="#_x0000_t202" style="position:absolute;margin-left:0;margin-top:.4pt;width:238.9pt;height:93.65pt;z-index:251981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05M1U/gEAANYDAAAOAAAAZHJzL2Uyb0RvYy54bWysU8tu2zAQvBfoPxC813rYbm3BcpAmTVEg fQBJP4CmKIsoyWVJ2pL79VlSimM0t6I6ECRXO7szO9xcDVqRo3BegqlpMcspEYZDI82+pj8f796t KPGBmYYpMKKmJ+Hp1fbtm01vK1FCB6oRjiCI8VVva9qFYKss87wTmvkZWGEw2ILTLODR7bPGsR7R tcrKPH+f9eAa64AL7/H2dgzSbcJvW8HD97b1IhBVU+wtpNWldRfXbLth1d4x20k+tcH+oQvNpMGi Z6hbFhg5OPkKSkvuwEMbZhx0Bm0ruUgckE2R/8XmoWNWJC4ojrdnmfz/g+Xfjg/2hyNh+AgDDjCR 8PYe+C9PDNx0zOzFtXPQd4I1WLiIkmW99dWUGqX2lY8gu/4rNDhkdgiQgIbW6agK8iSIjgM4nUUX QyAcL+f5fL7Ol5RwjBXFal0uVqkGq57TrfPhswBN4qamDqea4Nnx3ofYDquef4nVDNxJpdJklSF9 TdfLcpkSLiJaBjSekrqmqzx+oxUiy0+mScmBSTXusYAyE+3IdOQcht1AZIMUypgcZdhBc0IhHIxG w4eBmw7cH0p6NFlN/e8Dc4IS9cWgmOtisYiuTIfF8kOJB3cZ2V1GmOEIVdNAybi9CcnJI+drFL2V SY6XTqae0TxJpcno0Z2X5/TXy3PcPgE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DTkzVT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7D6EEA11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3167AD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72B2D1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42BE5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7B3AF8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FBFB7EF" w14:textId="6A3D416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C) C-SCAN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Program:</w:t>
            </w:r>
          </w:p>
          <w:p w14:paraId="3B0A74E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#include &lt;stdio.h&gt;</w:t>
            </w:r>
          </w:p>
          <w:p w14:paraId="5575CF95" w14:textId="762F282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#include &lt;stdlib.h&gt;</w:t>
            </w:r>
          </w:p>
          <w:p w14:paraId="23A9674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main() {</w:t>
            </w:r>
          </w:p>
          <w:p w14:paraId="34EB50E7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printf("Roll no: 25071A6251\n");</w:t>
            </w:r>
          </w:p>
          <w:p w14:paraId="428B866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int n, head, req[30], disk_size, thm = 0;</w:t>
            </w:r>
          </w:p>
          <w:p w14:paraId="7DB0317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number of requests: "); scanf("%d", &amp;n);</w:t>
            </w:r>
          </w:p>
          <w:p w14:paraId="6B66EC2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request sequence: ");</w:t>
            </w:r>
          </w:p>
          <w:p w14:paraId="667ECED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scanf("%d", &amp;req[i]);</w:t>
            </w:r>
          </w:p>
          <w:p w14:paraId="29D0ED6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initial head position: "); scanf("%d", &amp;head);</w:t>
            </w:r>
          </w:p>
          <w:p w14:paraId="4F2FB10D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total disk size: "); scanf("%d", &amp;disk_size);</w:t>
            </w:r>
          </w:p>
          <w:p w14:paraId="73A8218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41A2D47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req[n++] = head;</w:t>
            </w:r>
          </w:p>
          <w:p w14:paraId="4B47C75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req[n++] = 0;</w:t>
            </w:r>
          </w:p>
          <w:p w14:paraId="1BB770E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req[n++] = disk_size - 1;</w:t>
            </w:r>
          </w:p>
          <w:p w14:paraId="67734A5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CF913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 - 1; i++) {</w:t>
            </w:r>
          </w:p>
          <w:p w14:paraId="0A6A17A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for (int j = 0; j &lt; n - i - 1; j++) {</w:t>
            </w:r>
          </w:p>
          <w:p w14:paraId="231B5012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if (req[j] &gt; req[j + 1]) {</w:t>
            </w:r>
          </w:p>
          <w:p w14:paraId="7DB3B5C0" w14:textId="77777777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int t = req[j]; req[j] = req[j + 1]; req[j + 1] = t;}}  </w:t>
            </w:r>
          </w:p>
          <w:p w14:paraId="6F1B2C07" w14:textId="6B67A83C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}</w:t>
            </w:r>
          </w:p>
          <w:p w14:paraId="0074F20C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int pos = 0;</w:t>
            </w:r>
          </w:p>
          <w:p w14:paraId="555718F8" w14:textId="6EE70B7E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if (req[i] == head) { pos = i; break; }</w:t>
            </w:r>
          </w:p>
          <w:p w14:paraId="094CAFA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965BD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printf("\nSeek Sequence: %d", head);</w:t>
            </w:r>
          </w:p>
          <w:p w14:paraId="1F1F9F0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int cur = head;</w:t>
            </w:r>
          </w:p>
          <w:p w14:paraId="1B240F55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pos + 1; i &lt; n; i++) {</w:t>
            </w:r>
          </w:p>
          <w:p w14:paraId="516CF02B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5B46759D" w14:textId="010FD34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}</w:t>
            </w:r>
          </w:p>
          <w:p w14:paraId="391AF9A1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pos; i++) {</w:t>
            </w:r>
          </w:p>
          <w:p w14:paraId="3549F541" w14:textId="1880C033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thm += abs(req[i] - cur); cur = req[i]; printf(" -&gt; %d", cur);}</w:t>
            </w:r>
          </w:p>
          <w:p w14:paraId="7152869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printf("\nTotal Head Movement = %d\nAverage Seek Time = %.2f\n", thm, (float)thm / (n - 3));</w:t>
            </w:r>
          </w:p>
          <w:p w14:paraId="06034A9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return 0;</w:t>
            </w:r>
          </w:p>
          <w:p w14:paraId="3F6C7532" w14:textId="475171F9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14:paraId="3820030C" w14:textId="6FA303D8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04661C8" w14:textId="5EBB404C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509E9E57" wp14:editId="702D5DAC">
                  <wp:extent cx="5213618" cy="1466925"/>
                  <wp:effectExtent l="0" t="0" r="6350" b="0"/>
                  <wp:docPr id="655233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23373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618" cy="14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80955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056021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52D69E4" wp14:editId="1A4444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942129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87E44" id="Straight Connector 4" o:spid="_x0000_s1026" style="position:absolute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9BEA9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7FBC8E2" wp14:editId="21565A5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526899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39D37" id="Straight Connector 1" o:spid="_x0000_s1026" style="position:absolute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5E82F3A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08D3DBED" wp14:editId="42A8C8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431553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94685" id="Straight Connector 6" o:spid="_x0000_s1026" style="position:absolute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0CA16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018E419" wp14:editId="35F380C7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6925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10B3D" id="Partial Circle 3" o:spid="_x0000_s1026" style="position:absolute;margin-left:276.3pt;margin-top:717.4pt;width:52pt;height:43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xndak4AAAAA0BAAAPAAAAZHJzL2Rvd25yZXYueG1s TI/BTsMwEETvSPyDtUjcqJ20idoQp0KogDi2gFRu23hJImI7it02/D3LqRx35ml2plxPthcnGkPn nYZkpkCQq73pXKPh/e3pbgkiRHQGe+9Iww8FWFfXVyUWxp/dlk672AgOcaFADW2MQyFlqFuyGGZ+ IMfelx8tRj7HRpoRzxxue5kqlUuLneMPLQ702FL9vTtaDdsX+njGfZCrV7X6pCTZTPP9Ruvbm+nh HkSkKV5g+KvP1aHiTgd/dCaIXkOWpTmjbCzmCx7BSJ7lLB1YylK1BFmV8v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xndak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9A02922" wp14:editId="7056EB3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3338217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A793A" id="Straight Connector 5" o:spid="_x0000_s1026" style="position:absolute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189C1F1" wp14:editId="2CE2203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83394992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625B7" id="Straight Connector 7" o:spid="_x0000_s1026" style="position:absolute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3DC549C" w14:textId="57568D28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65</w:t>
      </w:r>
      <w:r>
        <w:rPr>
          <w:rStyle w:val="PageNumber"/>
        </w:rPr>
        <w:fldChar w:fldCharType="end"/>
      </w:r>
    </w:p>
    <w:p w14:paraId="76A6B83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9FB3D90" wp14:editId="3675BE1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82301381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4DCF4" id="Partial Circle 3" o:spid="_x0000_s1026" style="position:absolute;margin-left:273.7pt;margin-top:793.1pt;width:49.2pt;height:36.95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D091A11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4F6041F" w14:textId="050D5710" w:rsidR="0004032A" w:rsidRPr="00574754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  <w:drawing>
                <wp:inline distT="0" distB="0" distL="0" distR="0" wp14:anchorId="077F8623" wp14:editId="6F4169C1">
                  <wp:extent cx="4440537" cy="1454150"/>
                  <wp:effectExtent l="0" t="0" r="0" b="0"/>
                  <wp:docPr id="1950649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64969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622" cy="145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 </w:t>
              <w:drawing>
                <wp:inline distT="0" distB="0" distL="0" distR="0" wp14:anchorId="14C77647" wp14:editId="0E46E0DD">
                  <wp:extent cx="4476115" cy="1448554"/>
                  <wp:effectExtent l="0" t="0" r="635" b="0"/>
                  <wp:docPr id="2097926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26247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991" cy="145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98F603" w14:textId="5103769C" w:rsidR="00574754" w:rsidRDefault="0004032A" w:rsidP="00574754">
      <w:pPr>
        <w:tabs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    25071A6251 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66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 xml:space="preserve">        </w:t>
      </w:r>
    </w:p>
    <w:p w14:paraId="783F486B" w14:textId="77777777" w:rsidR="00574754" w:rsidRPr="001D3B8C" w:rsidRDefault="00574754" w:rsidP="005747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73EF139A" wp14:editId="35CFEE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4901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2839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B1F220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4694F25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70E07CC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F139A" id="_x0000_s1059" type="#_x0000_t202" style="position:absolute;margin-left:0;margin-top:.4pt;width:238.9pt;height:93.6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U6Oi/gEAANYDAAAOAAAAZHJzL2Uyb0RvYy54bWysU8tu2zAQvBfoPxC815L8aG3BcpAmTVEg fQBJP4CiKIsoyWVJ2pL79VlSimM0t6I6ECRXO7szO9xeDVqRo3BegqloMcspEYZDI82+oj8f796t KfGBmYYpMKKiJ+Hp1e7tm21vSzGHDlQjHEEQ48veVrQLwZZZ5nknNPMzsMJgsAWnWcCj22eNYz2i a5XN8/x91oNrrAMuvMfb2zFIdwm/bQUP39vWi0BURbG3kFaX1jqu2W7Lyr1jtpN8aoP9QxeaSYNF z1C3LDBycPIVlJbcgYc2zDjoDNpWcpE4IJsi/4vNQ8esSFxQHG/PMvn/B8u/HR/sD0fC8BEGHGAi 4e098F+eGLjpmNmLa+eg7wRrsHARJct668spNUrtSx9B6v4rNDhkdgiQgIbW6agK8iSIjgM4nUUX QyAcLxf5YrHJV5RwjBXFejNfrlMNVj6nW+fDZwGaxE1FHU41wbPjvQ+xHVY+/xKrGbiTSqXJKkP6 im5W81VKuIhoGdB4SuqKrvP4jVaILD+ZJiUHJtW4xwLKTLQj05FzGOqByAYpLGJylKGG5oRCOBiN hg8DNx24P5T0aLKK+t8H5gQl6otBMTfFchldmQ7L1Yc5HtxlpL6MMMMRqqKBknF7E5KTR87XKHor kxwvnUw9o3mSSpPRozsvz+mvl+e4ewI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OZTo6L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0422839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B1F220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4694F25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70E07CC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DF4C795" w14:textId="77777777" w:rsidTr="005A6B98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D38964C" w14:textId="31D3D265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C) 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Program:</w:t>
            </w:r>
          </w:p>
          <w:p w14:paraId="462CDA7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#include &lt;stdio.h&gt;</w:t>
            </w:r>
          </w:p>
          <w:p w14:paraId="4517AF93" w14:textId="185D799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#include &lt;stdlib.h&gt;</w:t>
            </w:r>
          </w:p>
          <w:p w14:paraId="38B77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main() {</w:t>
            </w:r>
          </w:p>
          <w:p w14:paraId="71C236E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printf("Roll no: 25071A6251\n");</w:t>
            </w:r>
          </w:p>
          <w:p w14:paraId="42C05FA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int n, head, req[25], thm = 0;</w:t>
            </w:r>
          </w:p>
          <w:p w14:paraId="69237F7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number of requests: "); scanf("%d", &amp;n);</w:t>
            </w:r>
          </w:p>
          <w:p w14:paraId="11DE99C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request sequence: ");</w:t>
            </w:r>
          </w:p>
          <w:p w14:paraId="23BD558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scanf("%d", &amp;req[i]);</w:t>
            </w:r>
          </w:p>
          <w:p w14:paraId="31881DA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printf("Enter initial head position: "); scanf("%d", &amp;head);</w:t>
            </w:r>
          </w:p>
          <w:p w14:paraId="4DE5525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19413C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req[n++] = head;</w:t>
            </w:r>
          </w:p>
          <w:p w14:paraId="58C7295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 - 1; i++) {</w:t>
            </w:r>
          </w:p>
          <w:p w14:paraId="6B8987B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for (int j = 0; j &lt; n - i - 1; j++) {</w:t>
            </w:r>
          </w:p>
          <w:p w14:paraId="1627FED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if (req[j] &gt; req[j + 1]) {</w:t>
            </w:r>
          </w:p>
          <w:p w14:paraId="1767B70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int t = req[j]; req[j] = req[j + 1]; req[j + 1] = t;</w:t>
            </w:r>
          </w:p>
          <w:p w14:paraId="00E4466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}</w:t>
            </w:r>
          </w:p>
          <w:p w14:paraId="506CC6B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}</w:t>
            </w:r>
          </w:p>
          <w:p w14:paraId="78110FC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}</w:t>
            </w:r>
          </w:p>
          <w:p w14:paraId="4197702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9B581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int pos = 0;</w:t>
            </w:r>
          </w:p>
          <w:p w14:paraId="732B3C6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0; i &lt; n; i++) if (req[i] == head) { pos = i; break; }</w:t>
            </w:r>
          </w:p>
          <w:p w14:paraId="5CB812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CA8D5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printf("\nSeek Sequence: %d", head);</w:t>
            </w:r>
          </w:p>
          <w:p w14:paraId="141025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int cur = head;</w:t>
            </w:r>
          </w:p>
          <w:p w14:paraId="4A70836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pos + 1; i &lt; n; i++) {</w:t>
            </w:r>
          </w:p>
          <w:p w14:paraId="596EBB4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08133B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}</w:t>
            </w:r>
          </w:p>
          <w:p w14:paraId="64E3691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 (int i = pos - 1; i &gt;= 0; i--) {</w:t>
            </w:r>
          </w:p>
          <w:p w14:paraId="0343ED9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5FFE06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}</w:t>
            </w:r>
          </w:p>
          <w:p w14:paraId="2F3EF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DFBA92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printf("\nTotal Head Movement = %d\nAverage Seek Time = %.2f\n", thm, (float)thm / (n - 1));</w:t>
            </w:r>
          </w:p>
          <w:p w14:paraId="5A95D75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return 0;</w:t>
            </w:r>
          </w:p>
          <w:p w14:paraId="48A95CA0" w14:textId="41734D6B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14:paraId="419E5E84" w14:textId="622FCB80" w:rsidR="00574754" w:rsidRDefault="005A6B98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0EEB9861" w14:textId="7C408D6C" w:rsidR="005A6B98" w:rsidRPr="005A6B98" w:rsidRDefault="005A6B98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6806753" wp14:editId="50CD2374">
                  <wp:extent cx="4991416" cy="1453741"/>
                  <wp:effectExtent l="0" t="0" r="0" b="0"/>
                  <wp:docPr id="320115408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607" cy="14785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9CB5BB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999AB0" w14:textId="4A3335B0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04F448CD" wp14:editId="2A99866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563808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AAB7C" id="Straight Connector 4" o:spid="_x0000_s1026" style="position:absolute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9D01992" w14:textId="2186CA54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EC55A5B" wp14:editId="54283F7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521418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49C10" id="Straight Connector 1" o:spid="_x0000_s1026" style="position:absolute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2F71C264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71742A6" wp14:editId="426497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074598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FC81E" id="Straight Connector 6" o:spid="_x0000_s1026" style="position:absolute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3B53B1" w14:textId="29B7CEF1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80D12E8" wp14:editId="189B0F0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8024225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15A3C" id="Partial Circle 3" o:spid="_x0000_s1026" style="position:absolute;margin-left:273pt;margin-top:717.4pt;width:52pt;height:43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F9C0A43" wp14:editId="70425ED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8226547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1AB1B" id="Straight Connector 5" o:spid="_x0000_s1026" style="position:absolute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D3D4848" wp14:editId="730AB47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340486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69EB3" id="Straight Connector 7" o:spid="_x0000_s1026" style="position:absolute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</w:p>
    <w:p w14:paraId="11066D38" w14:textId="348C76BB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67</w:t>
      </w:r>
      <w:r>
        <w:rPr>
          <w:rStyle w:val="PageNumber"/>
        </w:rPr>
        <w:fldChar w:fldCharType="end"/>
      </w:r>
    </w:p>
    <w:p w14:paraId="3E98AE7F" w14:textId="77777777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CBA2FEA" wp14:editId="0DCD196D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20000427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7C3E1" id="Partial Circle 3" o:spid="_x0000_s1026" style="position:absolute;margin-left:273.95pt;margin-top:795.1pt;width:49.2pt;height:36.9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D/bGFm4gAAAA0BAAAPAAAAZHJzL2Rvd25yZXYueG1s TI/BToNAEIbvJr7DZky82QWkKMjSNCaamp7EmnjcsiMQ2VnKblt8e8eTHmf+L/98U65mO4gTTr53 pCBeRCCQGmd6ahXs3p5u7kH4oMnowREq+EYPq+ryotSFcWd6xVMdWsEl5AutoAthLKT0TYdW+4Ub kTj7dJPVgceplWbSZy63g0yiKJNW98QXOj3iY4fNV320CvR77nFTz89+XL9s+2R3iDcfB6Wur+b1 A4iAc/iD4Vef1aFip707kvFiULBM73JGOVjmUQKCkSzNbkHseZVlaQyyKuX/L6ofAAAA//8DAFBL AQItABQABgAIAAAAIQC2gziS/gAAAOEBAAATAAAAAAAAAAAAAAAAAAAAAABbQ29udGVudF9UeXBl c10ueG1sUEsBAi0AFAAGAAgAAAAhADj9If/WAAAAlAEAAAsAAAAAAAAAAAAAAAAALwEAAF9yZWxz Ly5yZWxzUEsBAi0AFAAGAAgAAAAhAPt4ORXRAgAAOgYAAA4AAAAAAAAAAAAAAAAALgIAAGRycy9l Mm9Eb2MueG1sUEsBAi0AFAAGAAgAAAAhAP9sYWb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574754" w14:paraId="62699925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26B1DF9" w14:textId="4BC7F165" w:rsidR="00574754" w:rsidRDefault="005A6B98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>
              <w:rPr>
                <w:rStyle w:val="PageNumber"/>
                <w:rFonts w:ascii="Times New Roman" w:hAnsi="Times New Roman" w:cs="Times New Roman"/>
              </w:rPr>
              <w:drawing>
                <wp:inline distT="0" distB="0" distL="0" distR="0" wp14:anchorId="59949C10" wp14:editId="228574B6">
                  <wp:extent cx="4038600" cy="1647731"/>
                  <wp:effectExtent l="0" t="0" r="0" b="0"/>
                  <wp:docPr id="29449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49797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928" cy="1653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>
              <w:rPr>
                <w:rStyle w:val="PageNumber"/>
                <w:rFonts w:ascii="Times New Roman" w:hAnsi="Times New Roman" w:cs="Times New Roman"/>
              </w:rPr>
              <w:drawing>
                <wp:inline distT="0" distB="0" distL="0" distR="0" wp14:anchorId="4C36DA6E" wp14:editId="0FCBD8EA">
                  <wp:extent cx="4128381" cy="1783080"/>
                  <wp:effectExtent l="0" t="0" r="5715" b="7620"/>
                  <wp:docPr id="1142185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18508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363" cy="17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5096C" w14:textId="2F63477A" w:rsidR="00574754" w:rsidRDefault="00574754" w:rsidP="0057475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68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0FE72AB6" w14:textId="77777777" w:rsidR="00574754" w:rsidRPr="001D3B8C" w:rsidRDefault="00574754" w:rsidP="005747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07424" behindDoc="0" locked="0" layoutInCell="1" allowOverlap="1" wp14:anchorId="10550FFD" wp14:editId="2A5328E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71172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7C575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A2F0866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96212B1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273B76B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50FFD" id="_x0000_s1060" type="#_x0000_t202" style="position:absolute;margin-left:0;margin-top:.4pt;width:238.9pt;height:93.65pt;z-index:252007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XjkM/gEAANYDAAAOAAAAZHJzL2Uyb0RvYy54bWysU8tu2zAQvBfoPxC813pYbm3BcpAmTVEg fQBJP4CmKIsoyWVJ2pL79VlSjmM0t6I6ECRXO7szO1xfjVqRg3BegmloMcspEYZDK82uoT8f794t KfGBmZYpMKKhR+Hp1ebtm/Vga1FCD6oVjiCI8fVgG9qHYOss87wXmvkZWGEw2IHTLODR7bLWsQHR tcrKPH+fDeBa64AL7/H2dgrSTcLvOsHD967zIhDVUOwtpNWldRvXbLNm9c4x20t+aoP9QxeaSYNF z1C3LDCyd/IVlJbcgYcuzDjoDLpOcpE4IJsi/4vNQ8+sSFxQHG/PMvn/B8u/HR7sD0fC+BFGHGAi 4e098F+eGLjpmdmJa+dg6AVrsXARJcsG6+tTapTa1z6CbIev0OKQ2T5AAho7p6MqyJMgOg7geBZd jIFwvJzn8/kqX1DCMVYUy1VZLVMNVj+nW+fDZwGaxE1DHU41wbPDvQ+xHVY//xKrGbiTSqXJKkOG hq4W5SIlXES0DGg8JXVDl3n8JitElp9Mm5IDk2raYwFlTrQj04lzGLcjkS1SqGJylGEL7RGFcDAZ DR8GbnpwfygZ0GQN9b/3zAlK1BeDYq6KqoquTIdq8aHEg7uMbC8jzHCEamigZNrehOTkifM1it7J JMdLJ6ee0TxJpZPRozsvz+mvl+e4eQIAAP//AwBQSwMEFAAGAAgAAAAhALibElnaAAAABQEAAA8A AABkcnMvZG93bnJldi54bWxMj81OwzAQhO9IfQdrkbhRu6jQEOJUFYgrFeVH4raNt0lEvI5itwlv 3+UEt1nNaObbYj35Tp1oiG1gC4u5AUVcBddybeH97fk6AxUTssMuMFn4oQjrcnZRYO7CyK902qVa SQnHHC00KfW51rFqyGOch55YvEMYPCY5h1q7AUcp952+MeZOe2xZFhrs6bGh6nt39BY+Xg5fn0uz rZ/8bT+GyWj299raq8tp8wAq0ZT+wvCLL+hQCtM+HNlF1VmQR5IFoRdvuVqJ2Esoyxagy0L/py/P AAAA//8DAFBLAQItABQABgAIAAAAIQC2gziS/gAAAOEBAAATAAAAAAAAAAAAAAAAAAAAAABbQ29u dGVudF9UeXBlc10ueG1sUEsBAi0AFAAGAAgAAAAhADj9If/WAAAAlAEAAAsAAAAAAAAAAAAAAAAA LwEAAF9yZWxzLy5yZWxzUEsBAi0AFAAGAAgAAAAhABteOQz+AQAA1gMAAA4AAAAAAAAAAAAAAAAA LgIAAGRycy9lMm9Eb2MueG1sUEsBAi0AFAAGAAgAAAAhALibElnaAAAABQEAAA8AAAAAAAAAAAAA AAAAWAQAAGRycy9kb3ducmV2LnhtbFBLBQYAAAAABAAEAPMAAABfBQAAAAA= " filled="f" stroked="f">
                <v:textbox>
                  <w:txbxContent>
                    <w:p w14:paraId="4907C575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A2F0866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96212B1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273B76B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B33D4C1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64D84A4" w14:textId="0C1BBE71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C) C-LOOK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Program:</w:t>
            </w:r>
          </w:p>
          <w:p w14:paraId="62EBE08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BA44FC2" w14:textId="23DBF9B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299494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440A2B1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25071A6251\n");</w:t>
            </w:r>
          </w:p>
          <w:p w14:paraId="5524A28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req[25], thm = 0;</w:t>
            </w:r>
          </w:p>
          <w:p w14:paraId="797C925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3B084B9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484883B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20F310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27CAF25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C05A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req[n++] = head;</w:t>
            </w:r>
          </w:p>
          <w:p w14:paraId="014CCD5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 - 1; i++) {</w:t>
            </w:r>
          </w:p>
          <w:p w14:paraId="7A6E6A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i - 1; j++) {</w:t>
            </w:r>
          </w:p>
          <w:p w14:paraId="78EB5B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if (req[j] &gt; req[j + 1]) {</w:t>
            </w:r>
          </w:p>
          <w:p w14:paraId="781F09F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t = req[j]; req[j] = req[j + 1]; req[j + 1] = t;</w:t>
            </w:r>
          </w:p>
          <w:p w14:paraId="59CEFAF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747E974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77EEF9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BBB2C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6F77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pos = 0;</w:t>
            </w:r>
          </w:p>
          <w:p w14:paraId="18A1A31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if (req[i] == head) { pos = i; break; }</w:t>
            </w:r>
          </w:p>
          <w:p w14:paraId="0BFBA9F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42A1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2ABEB70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cur = head;</w:t>
            </w:r>
          </w:p>
          <w:p w14:paraId="717F594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pos + 1; i &lt; n; i++) {</w:t>
            </w:r>
          </w:p>
          <w:p w14:paraId="3D90262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cur); cur = req[i]; printf(" -&gt; %d", cur);</w:t>
            </w:r>
          </w:p>
          <w:p w14:paraId="5E144C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BC037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pos; i++) {</w:t>
            </w:r>
          </w:p>
          <w:p w14:paraId="28231FE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cur); cur = req[i]; printf(" -&gt; %d", cur);</w:t>
            </w:r>
          </w:p>
          <w:p w14:paraId="668B1F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24D21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3996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(n - 1));</w:t>
            </w:r>
          </w:p>
          <w:p w14:paraId="5EF13DD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B88E300" w14:textId="67DF4DA1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25E3D9E" w14:textId="77777777" w:rsidR="00574754" w:rsidRPr="005A6B98" w:rsidRDefault="00574754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6EA466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5BA45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79B0C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75CF32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53546D59" wp14:editId="68F3C3D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025979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71469" id="Straight Connector 4" o:spid="_x0000_s1026" style="position:absolute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UORnwEAAIsDAAAOAAAAZHJzL2Uyb0RvYy54bWysU8tu2zAQvBfoPxC815IcJGkEyzkkaC9B ErTpBzDU0iJCcgmSteS/z5K25aItcghyWfExs7szXK2uJ2vYFkLU6DreLGrOwEnstdt0/NfTty9f OYtJuF4YdNDxHUR+vf78aTX6FpY4oOkhMEriYjv6jg8p+baqohzAirhAD44uFQYrEm3DpuqDGCm7 NdWyri+qEUPvA0qIkU5v95d8XfIrBTI9KBUhMdNx6i2VGEp8zrFar0S7CcIPWh7aEO/owgrtqOic 6lYkwX4H/U8qq2XAiCotJNoKldISigZS09R/qfk5CA9FC5kT/WxT/Li08n574x4D2TD62Eb/GLKK SQWbv9Qfm4pZu9ksmBKTdNhcXpw3V+SppLvLq/Nl9rI6cX2I6TugZXnRcaNdliJasb2LaQ89Qoh3 ql5WaWcgg437AYrpnuqdFXYZDLgxgW0FPWn/0hzKFmSmKG3MTKrfJh2wmQZlWGbi8m3ijC4V0aWZ aLXD8D9ymo6tqj3+qHqvNct+xn5X3qLYQS9eDD1MZx6pP/eFfvqH1q8AAAD//wMAUEsDBBQABgAI AAAAIQBlaxkx4QAAAAoBAAAPAAAAZHJzL2Rvd25yZXYueG1sTI9BS8NAEIXvgv9hGcGb3cTWWGM2 pQTE4qVYC8XbJjsmwexsyG6a+O+dnvQ4bx7vfS/bzLYTZxx860hBvIhAIFXOtFQrOH683K1B+KDJ 6M4RKvhBD5v8+irTqXETveP5EGrBIeRTraAJoU+l9FWDVvuF65H49+UGqwOfQy3NoCcOt528j6JE Wt0SNzS6x6LB6vswWgW717djP57KZL+cTjb6TOpiV2yVur2Zt88gAs7hzwwXfEaHnJlKN5LxolOw Tp54S1CwfIhBXAzx6pGVkpVkBTLP5P8J+S8AAAD//wMAUEsBAi0AFAAGAAgAAAAhALaDOJL+AAAA 4QEAABMAAAAAAAAAAAAAAAAAAAAAAFtDb250ZW50X1R5cGVzXS54bWxQSwECLQAUAAYACAAAACEA OP0h/9YAAACUAQAACwAAAAAAAAAAAAAAAAAvAQAAX3JlbHMvLnJlbHNQSwECLQAUAAYACAAAACEA bHVDkZ8BAACLAwAADgAAAAAAAAAAAAAAAAAuAgAAZHJzL2Uyb0RvYy54bWxQSwECLQAUAAYACAAA ACEAZWsZMeEAAAAKAQAADwAAAAAAAAAAAAAAAAD5AwAAZHJzL2Rvd25yZXYueG1sUEsFBgAAAAAE AAQA8wAAAAcFAAAAAA=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89A9E43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AAD57D6" wp14:editId="170F9E3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64402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88D48" id="Straight Connector 1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wHBnAEAAIgDAAAOAAAAZHJzL2Uyb0RvYy54bWysU01PGzEQvSPxHyzfyW5SKNUqGw4guFQt AvoDHO84a9X2WLab3fz7jp1kg2jFAXHx+uO9N/NmZpc3ozVsCyFqdC2fz2rOwEnstNu0/NfL/cU3 zmISrhMGHbR8B5HfrM7PloNvYIE9mg4CIxEXm8G3vE/JN1UVZQ9WxBl6cPSoMFiR6Bg2VRfEQOrW VIu6/loNGDofUEKMdHu3f+Sroq8UyPRTqQiJmZZTbqmsoazrvFarpWg2Qfhey0Ma4gNZWKEdBZ2k 7kQS7E/Q/0hZLQNGVGkm0VaolJZQPJCbef3GzXMvPBQvVJzopzLFz5OVP7a37jFQGQYfm+gfQ3Yx qmDzl/JjYynWbioWjIlJuvxyfXk5v7riTB7fqhPRh5geAC3Lm5Yb7bIP0Yjt95goGEGPEDqcQpdd 2hnIYOOeQDHd5WCFXaYCbk1gW0H97H7Pc/9IqyAzRWljJlL9PumAzTQokzIRF+8TJ3SJiC5NRKsd hv+R03hMVe3xR9d7r9n2GrtdaUQpB7W7ODuMZp6n1+dCP/1Aq78AAAD//wMAUEsDBBQABgAIAAAA IQAwyFbD4AAAAAoBAAAPAAAAZHJzL2Rvd25yZXYueG1sTI/BasMwEETvgfyD2EJuidQ4NY1rOQRD aOilNA2E3mRra5taK2PJsfv3VeihPc7OMPsm3U2mZVfsXWNJwv1KAEMqrW6oknB+PywfgTmvSKvW Ekr4Rge7bD5LVaLtSG94PfmKhRJyiZJQe98lnLuyRqPcynZIwfu0vVE+yL7iuldjKDctXwsRc6Ma Ch9q1WFeY/l1GoyE4/PLuRsuRfwajRcjPuIqP+Z7KRd30/4JmMfJ/4Xhhh/QIQtMhR1IO9ZKeBCb sMVLiDZbYLeA2EYxsOL3wrOU/5+Q/QAAAP//AwBQSwECLQAUAAYACAAAACEAtoM4kv4AAADhAQAA EwAAAAAAAAAAAAAAAAAAAAAAW0NvbnRlbnRfVHlwZXNdLnhtbFBLAQItABQABgAIAAAAIQA4/SH/ 1gAAAJQBAAALAAAAAAAAAAAAAAAAAC8BAABfcmVscy8ucmVsc1BLAQItABQABgAIAAAAIQAwzwHB nAEAAIgDAAAOAAAAAAAAAAAAAAAAAC4CAABkcnMvZTJvRG9jLnhtbFBLAQItABQABgAIAAAAIQAw yFbD4AAAAAoBAAAPAAAAAAAAAAAAAAAAAPYDAABkcnMvZG93bnJldi54bWxQSwUGAAAAAAQABADz AAAAAw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EB635CD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D344B10" wp14:editId="6A30846B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1669045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74811" id="Straight Connector 6" o:spid="_x0000_s1026" style="position:absolute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Z1zanAEAAIgDAAAOAAAAZHJzL2Uyb0RvYy54bWysU8tu2zAQvBfIPxC8x5IcIAkEyzkkaC9B EvTxAQy1tIiSXIJkLPnvu6RtOWgDH4JeKD5mZnd2V6u7yRq2hRA1uo43i5ozcBJ77TYd//Xz6+Ut ZzEJ1wuDDjq+g8jv1hdfVqNvYYkDmh4CIxEX29F3fEjJt1UV5QBWxAV6cPSoMFiR6Bg2VR/ESOrW VMu6vq5GDL0PKCFGun3YP/J10VcKZHpWKkJipuOUWyprKOtrXqv1SrSbIPyg5SEN8YksrNCOgs5S DyIJ9hb0P1JWy4ARVVpItBUqpSUUD+Smqf9y82MQHooXKk70c5ni/5OVT9t79xKoDKOPbfQvIbuY VLD5S/mxqRRrNxcLpsQkXS5vbq9umoYzeXyrTkQfYvoGaFnedNxol32IVmwfY6JgBD1C6HAKXXZp ZyCDjfsOiumegl0VdpkKuDeBbQX1s//d5P6RVkFmitLGzKT6POmAzTQokzITl+eJM7pERJdmotUO w0fkNB1TVXv80fXea7b9iv2uNKKUg9pdnB1GM8/T+3Ohn36g9R8AAAD//wMAUEsDBBQABgAIAAAA IQC42HBu3QAAAAgBAAAPAAAAZHJzL2Rvd25yZXYueG1sTI9BS8NAEIXvgv9hGcGb3TS2QWI2pQTE 4kWsheJtk50modnZkN008d874sEe37zHm+9lm9l24oKDbx0pWC4iEEiVMy3VCg6fLw9PIHzQZHTn CBV8o4dNfnuT6dS4iT7wsg+14BLyqVbQhNCnUvqqQav9wvVI7J3cYHVgOdTSDHrictvJOIoSaXVL /KHRPRYNVuf9aBXsXt8O/Xgsk/fH6Wijr6QudsVWqfu7efsMIuAc/sPwi8/okDNT6UYyXnSsYyYP ClZrnsT+ar2MQZR/B5ln8npA/gMAAP//AwBQSwECLQAUAAYACAAAACEAtoM4kv4AAADhAQAAEwAA AAAAAAAAAAAAAAAAAAAAW0NvbnRlbnRfVHlwZXNdLnhtbFBLAQItABQABgAIAAAAIQA4/SH/1gAA AJQBAAALAAAAAAAAAAAAAAAAAC8BAABfcmVscy8ucmVsc1BLAQItABQABgAIAAAAIQB4Z1zanAEA AIgDAAAOAAAAAAAAAAAAAAAAAC4CAABkcnMvZTJvRG9jLnhtbFBLAQItABQABgAIAAAAIQC42HBu 3QAAAAgBAAAPAAAAAAAAAAAAAAAAAPYDAABkcnMvZG93bnJldi54bWxQSwUGAAAAAAQABADzAAAA AAUAAAAA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F3ABB8F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6254F461" wp14:editId="7030229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09024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699CA" id="Partial Circle 3" o:spid="_x0000_s1026" style="position:absolute;margin-left:273pt;margin-top:717.4pt;width:52pt;height:43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71eC0QIAADoGAAAOAAAAZHJzL2Uyb0RvYy54bWysVFlvEzEQfkfiP1h+p7sbktBG3VRRSxFS 1Va0qM8TH9kFX9jOxa9n7N0chT5QxIt3Zuf+5ji/2GhFVsKH1pqaViclJcIwy1uzqOnXx+t3p5SE CIaDskbUdCsCvZi+fXO+dhMxsI1VXHiCTkyYrF1NmxjdpCgCa4SGcGKdMCiU1muIyPpFwT2s0btW xaAsx8Xaeu68ZSIE/HvVCek0+5dSsHgnZRCRqJpibjG/Pr/z9BbTc5gsPLimZX0a8A9ZaGgNBt27 uoIIZOnbP1zplnkbrIwnzOrCStkykWvAaqryt2oeGnAi14LgBLeHKfw/t+x29eDuPcKwdmESkExV bKTX6Yv5kU0Ga7sHS2wiYfhzPC6HJULKUDQajiuk0UtxMHY+xE/CapKImro2lQITWN2EmKHixIDG mQD+raJEaoXIr0CRQTU6LcfVsG/OkdrgWK0qT8vR+w/jPmzvFxPYBU5BjL1ulcpdVoasa3o2Goww acBZkwoiktrxmgazoATUAoeYRZ8TDVa1PFknP3kgxaXyBDOsKf9e9WGfaaXIVxCaTimLuiK8XRqe s2gE8I+Gk7h1WLrBpaApLS04JUpg+ERlzQit+htNrFgZRP7QwEzFrRIpc2W+CElanvvYleIX81RJ twa4p9jF3TJkZ2iQFCXW/krb3iRZi7x9r7TfG+X41sS9vW6N7fuSbsNLrZCd/g6KDoCExdzy7T3W a7v1D45dt9ipGwjxHjxOHQKANyze4SOVxXbYnqKksf7nS/+TPq4hSrF/eD9whH4swWM31WeDC3pW DYfp4GRmOPowQMYfS+bHErPUlxbnCvcAs8tk0o9qR0pv9ROeulmKiiIwDGN3w9ozl7FrKB5LJmaz rIZHxkG8MQ+OJecJ1TSjj5sn8K5fzIgbfWt3t6Zf0G6VD7rJ0tjZMlrZxiQ84NozeKCQenYBj/ms dTj5018AAAD//wMAUEsDBBQABgAIAAAAIQCuwpPl4AAAAA0BAAAPAAAAZHJzL2Rvd25yZXYueG1s TI/BTsMwEETvSPyDtUjcqJ02idoQp0KogDi2gFRubrwkEfE6it02/D3LqRx3ZjQ7r1xPrhcnHEPn SUMyUyCQam87ajS8vz3dLUGEaMia3hNq+MEA6+r6qjSF9Wfa4mkXG8ElFAqjoY1xKKQMdYvOhJkf kNj78qMzkc+xkXY0Zy53vZwrlUtnOuIPrRnwscX6e3d0GrYv+PFs9kGuXtXqE5NkMy32G61vb6aH exARp3gJw998ng4Vbzr4I9kgeg1ZmjNLZCNdpAzBkTxTLB1YyuZqCbIq5X+K6hcAAP//AwBQSwEC LQAUAAYACAAAACEAtoM4kv4AAADhAQAAEwAAAAAAAAAAAAAAAAAAAAAAW0NvbnRlbnRfVHlwZXNd LnhtbFBLAQItABQABgAIAAAAIQA4/SH/1gAAAJQBAAALAAAAAAAAAAAAAAAAAC8BAABfcmVscy8u cmVsc1BLAQItABQABgAIAAAAIQAw71eC0QIAADoGAAAOAAAAAAAAAAAAAAAAAC4CAABkcnMvZTJv RG9jLnhtbFBLAQItABQABgAIAAAAIQCuwpPl4AAAAA0BAAAPAAAAAAAAAAAAAAAAACsFAABkcnMv ZG93bnJldi54bWxQSwUGAAAAAAQABADzAAAAOAYAAAAA 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01AB4C7B" wp14:editId="23A1AD8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936304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947F6" id="Straight Connector 5" o:spid="_x0000_s1026" style="position:absolute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fKOmwEAAIcDAAAOAAAAZHJzL2Uyb0RvYy54bWysU01P4zAQva/Ef7B8p0kLVKuoKQcQXFYL 2o8fYJxxY2F7LNs06b/fsdumaEEcEBfHH++9mTczWV2P1rAthKjRtXw+qzkDJ7HTbtPyv3/uzr9z FpNwnTDooOU7iPx6ffZtNfgGFtij6SAwEnGxGXzL+5R8U1VR9mBFnKEHR48KgxWJjmFTdUEMpG5N tajrZTVg6HxACTHS7e3+ka+LvlIg04NSERIzLafcUllDWZ/yWq1XotkE4XstD2mIT2RhhXYUdJK6 FUmwl6DfSFktA0ZUaSbRVqiUllA8kJt5/Z+b373wULxQcaKfyhS/Tlb+3N64x0BlGHxson8M2cWo gs1fyo+NpVi7qVgwJibp8vLyarlYciaPT9WJ50NM94CW5U3LjXbZhmjE9kdMFIugRwgdTpHLLu0M ZLBxv0Ax3VGsi8IuQwE3JrCtoHZ2z/PcPtIqyExR2piJVH9MOmAzDcqgTMTFx8QJXSKiSxPRaofh PXIaj6mqPf7oeu81237Cblf6UMpB3S7ODpOZx+n1udBP/8/6HwAAAP//AwBQSwMEFAAGAAgAAAAh AKqOHWbgAAAACQEAAA8AAABkcnMvZG93bnJldi54bWxMj8FKw0AQhu+FvsMygrd2t01JNGZTSkAs XsRaKN422TEJZmdDdtPEt3fFgx5n5uOf78/2s+nYFQfXWpKwWQtgSJXVLdUSzm+PqztgzivSqrOE Er7QwT5fLjKVajvRK15PvmYhhFyqJDTe9ynnrmrQKLe2PVK4fdjBKB/GoeZ6UFMINx3fChFzo1oK HxrVY9Fg9XkajYTj0/O5Hy9l/BJNFyPe47o4Fgcpb2/mwwMwj7P/g+FHP6hDHpxKO5J2rJOQiF0S UAlRtAEWgCTZ3QMrfxc8z/j/Bvk3AAAA//8DAFBLAQItABQABgAIAAAAIQC2gziS/gAAAOEBAAAT AAAAAAAAAAAAAAAAAAAAAABbQ29udGVudF9UeXBlc10ueG1sUEsBAi0AFAAGAAgAAAAhADj9If/W AAAAlAEAAAsAAAAAAAAAAAAAAAAALwEAAF9yZWxzLy5yZWxzUEsBAi0AFAAGAAgAAAAhABPF8o6b AQAAhwMAAA4AAAAAAAAAAAAAAAAALgIAAGRycy9lMm9Eb2MueG1sUEsBAi0AFAAGAAgAAAAhAKqO HWbgAAAACQ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C8AD948" wp14:editId="45BE635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379226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5AA5D" id="Straight Connector 7" o:spid="_x0000_s1026" style="position:absolute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zhblmwEAAIgDAAAOAAAAZHJzL2Uyb0RvYy54bWysU8tu2zAQvBfoPxC8x5KcIgkEyzkkSC5F GzTNBzDU0iLCF5aMJf99l7QtF2mRQ5ALxcfM7M7uanU9WcO2gFF71/FmUXMGTvpeu03Hn37fnV1x FpNwvTDeQcd3EPn1+uuX1RhaWPrBmx6QkYiL7Rg6PqQU2qqKcgAr4sIHcPSoPFqR6Iibqkcxkro1 1bKuL6rRYx/QS4iRbm/3j3xd9JUCmX4qFSEx03HKLZUVy/qc12q9Eu0GRRi0PKQhPpCFFdpR0Fnq ViTBXlH/I2W1RB+9SgvpbeWV0hKKB3LT1G/cPA4iQPFCxYlhLlP8PFn5Y3vjHpDKMIbYxvCA2cWk 0OYv5cemUqzdXCyYEpN02dQX364uG87k8a06EQPGdA/esrzpuNEu+xCt2H6PiYIR9Aihwyl02aWd gQw27hcopnsKdl7YZSrgxiDbCupn/9Lk/pFWQWaK0sbMpPp90gGbaVAmZSYu3yfO6BLRuzQTrXYe /0dO0zFVtccfXe+9ZtvPvt+VRpRyULuLs8No5nn6+1zopx9o/QcAAP//AwBQSwMEFAAGAAgAAAAh AC+AVRHgAAAACgEAAA8AAABkcnMvZG93bnJldi54bWxMj8FqwzAQRO+F/oPYQm+NlDgxjWs5BENJ 6KUkDYTeZGtrm1grY8mx+/dV6KE97uww8ybdTKZlV+xdY0nCfCaAIZVWN1RJOH28Pj0Dc16RVq0l lPCNDjbZ/V2qEm1HOuD16CsWQsglSkLtfZdw7soajXIz2yGF35ftjfLh7CuuezWGcNPyhRAxN6qh 0FCrDvMay8txMBL2u7dTN5yL+D0az0Z8xlW+z7dSPj5M2xdgHif/Z4YbfkCHLDAVdiDtWCthvVgF dC8hEktgN4NYRytgxa/Cs5T/n5D9AAAA//8DAFBLAQItABQABgAIAAAAIQC2gziS/gAAAOEBAAAT AAAAAAAAAAAAAAAAAAAAAABbQ29udGVudF9UeXBlc10ueG1sUEsBAi0AFAAGAAgAAAAhADj9If/W AAAAlAEAAAsAAAAAAAAAAAAAAAAALwEAAF9yZWxzLy5yZWxzUEsBAi0AFAAGAAgAAAAhAPvOFuWb AQAAiAMAAA4AAAAAAAAAAAAAAAAALgIAAGRycy9lMm9Eb2MueG1sUEsBAi0AFAAGAAgAAAAhAC+A VRHgAAAACgEAAA8AAAAAAAAAAAAAAAAA9QMAAGRycy9kb3ducmV2LnhtbFBLBQYAAAAABAAEAPMA AAACBQAAAAA= 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1B3A3EBC" w14:textId="1B54FA3C" w:rsidR="00574754" w:rsidRDefault="00574754" w:rsidP="00574754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ab/>
        <w:t xml:space="preserve">25071A6251                                                                          </w:t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69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24856759" w14:textId="77777777" w:rsidR="00574754" w:rsidRPr="00364B24" w:rsidRDefault="00574754" w:rsidP="0057475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33F5E5AF" wp14:editId="7B7945AF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4156200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055C3" id="Partial Circle 3" o:spid="_x0000_s1026" style="position:absolute;margin-left:273.7pt;margin-top:793.1pt;width:49.2pt;height:36.9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eDkV0QIAADoGAAAOAAAAZHJzL2Uyb0RvYy54bWysVElPGzEUvlfqf7B8L7M0CSFigiIoVSUE qFBxdrxk3Hqr7Wz8+j57Jgsth1L14nlv3v695fxioxVacR+kNQ2uTkqMuKGWSbNo8LfH6w9jjEIk hhFlDW/wlgd8MX3/7nztJry2rVWMewROTJisXYPbGN2kKAJtuSbhxDpuQCis1yQC6xcF82QN3rUq 6rIcFWvrmfOW8hDg71UnxNPsXwhO450QgUekGgy5xfz6/M7TW0zPyWThiWsl7dMg/5CFJtJA0L2r KxIJWnr5hystqbfBinhCrS6sEJLyXANUU5W/VfPQEsdzLQBOcHuYwv9zS29XD+7eAwxrFyYByFTF RnidvpAf2mSwtnuw+CYiCj9H9WA8AEgpiAajs3o0TGAWB2PnQ/zMrUaJaLCTqRQyIaubEDNUDBmi YSYI+15hJLQC5FdEoboajstRNeibc6RWH6tV5bgcfjwd9WF7v5DALnAKYuy1VCp3WRm0bvDZsB5C 0gRmTSgSgdSONTiYBUZELWCIafQ50WCVZMk6+ckDyS+VR5Bhg9mPqg/7QitFviKh7ZSyqCvC26Vh OYuWE/bJMBS3Dko3sBQ4paU5w0hxCJ+orBmJVH+jCRUrA8gfGpipuFU8Za7MVy6QZLmPXSl+MU+V dGsAewpd3C1DdgYGSVFA7W+07U2SNc/b90b7vVGOb03c22tpbN+XdBtea4Xo9HdQdAAkLOaWbe+h Xtutf3D0WkKnbkiI98TD1AEAcMPiHTxCWWiH7SmMWuufX/uf9GENQQr9g/sBI/RzSTx0U30xsKBn 1SBtR8zMYHhaA+OPJfNjiVnqSwtzBXsA2WUy6Ue1I4W3+glO3SxFBRExFGJ3w9ozl7FrKBxLymez rAZHxpF4Yx4cTc4TqmlGHzdPxLt+MSNs9K3d3Zp+QbtVPugmS2Nny2iFjEl4wLVn4EAB9eICHvNZ 63Dyp78AAAD//wMAUEsDBBQABgAIAAAAIQCNnnJJ4gAAAA0BAAAPAAAAZHJzL2Rvd25yZXYueG1s TI9BT4NAEIXvJv6HzZh4swsEsKUsTWOiqfEk1sTjlh2ByM5Sdtviv3c86XHe+/LmvXIz20GccfK9 IwXxIgKB1DjTU6tg//Z4twThgyajB0eo4Bs9bKrrq1IXxl3oFc91aAWHkC+0gi6EsZDSNx1a7Rdu RGLv001WBz6nVppJXzjcDjKJolxa3RN/6PSIDx02X/XJKtDvK4+7en7y4/b5pU/2x3j3cVTq9mbe rkEEnMMfDL/1uTpU3OngTmS8GBRk6X3KKBvZMk9AMJKnGa85sJTnUQyyKuX/FdUPAAAA//8DAFBL AQItABQABgAIAAAAIQC2gziS/gAAAOEBAAATAAAAAAAAAAAAAAAAAAAAAABbQ29udGVudF9UeXBl c10ueG1sUEsBAi0AFAAGAAgAAAAhADj9If/WAAAAlAEAAAsAAAAAAAAAAAAAAAAALwEAAF9yZWxz Ly5yZWxzUEsBAi0AFAAGAAgAAAAhAPt4ORXRAgAAOgYAAA4AAAAAAAAAAAAAAAAALgIAAGRycy9l Mm9Eb2MueG1sUEsBAi0AFAAGAAgAAAAhAI2eckniAAAADQEAAA8AAAAAAAAAAAAAAAAAKwUAAGRy cy9kb3ducmV2LnhtbFBLBQYAAAAABAAEAPMAAAA6BgAAAAA= 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74754" w:rsidRPr="001D3B8C" w14:paraId="04B5D94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D889E2D" w14:textId="77777777" w:rsidR="00574754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51088B6" w14:textId="77777777" w:rsidR="005A6B98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0E33848" wp14:editId="126DCBDA">
                  <wp:extent cx="6007513" cy="1883120"/>
                  <wp:effectExtent l="0" t="0" r="0" b="3175"/>
                  <wp:docPr id="135683584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3598" cy="18912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5F3443" w14:textId="77777777" w:rsidR="005A6B98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4EB98897" wp14:editId="3066D621">
                  <wp:extent cx="6008370" cy="1593410"/>
                  <wp:effectExtent l="0" t="0" r="0" b="6985"/>
                  <wp:docPr id="487721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721373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038" cy="159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79AAE" w14:textId="4F3EC550" w:rsidR="005A6B98" w:rsidRPr="001D3B8C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36247E9B" wp14:editId="2F006E89">
                  <wp:extent cx="6008370" cy="1575303"/>
                  <wp:effectExtent l="0" t="0" r="0" b="6350"/>
                  <wp:docPr id="1959515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15682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837" cy="157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D885B" w14:textId="0DABD8F8" w:rsidR="00574754" w:rsidRPr="001D3B8C" w:rsidRDefault="00574754" w:rsidP="0057475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>
        <w:rPr>
          <w:rStyle w:val="PageNumber"/>
          <w:rFonts w:ascii="Times New Roman" w:hAnsi="Times New Roman" w:cs="Times New Roman"/>
        </w:rPr>
        <w:tab/>
        <w:t>25071A6251</w:t>
        <w:tab/>
      </w:r>
      <w:r>
        <w:rPr>
          <w:rStyle w:val="PageNumber"/>
        </w:rPr>
        <w:fldChar w:fldCharType="begin"/>
        <w:instrText xml:space="preserve"> PAGE </w:instrText>
        <w:fldChar w:fldCharType="separate"/>
      </w:r>
      <w:r>
        <w:rPr>
          <w:rStyle w:val="PageNumber"/>
          <w:noProof/>
        </w:rPr>
        <w:t>70</w:t>
      </w:r>
      <w:r>
        <w:rPr>
          <w:rStyle w:val="PageNumber"/>
        </w:rPr>
        <w:fldChar w:fldCharType="end"/>
      </w:r>
    </w:p>
    <w:sectPr w:rsidR="00574754" w:rsidRPr="001D3B8C" w:rsidSect="00AB1F53">
      <w:pgSz w:w="11906" w:h="16838"/>
      <w:pgMar w:top="0" w:right="0" w:bottom="0" w:left="0" w:header="709" w:footer="709" w:gutter="0"/>
      <w:pgBorders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6D9"/>
    <w:multiLevelType w:val="hybridMultilevel"/>
    <w:tmpl w:val="B15EF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205E7"/>
    <w:multiLevelType w:val="hybridMultilevel"/>
    <w:tmpl w:val="3EB4E2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9E09D5"/>
    <w:multiLevelType w:val="hybridMultilevel"/>
    <w:tmpl w:val="89481EA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32219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922DF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C603F"/>
    <w:multiLevelType w:val="hybridMultilevel"/>
    <w:tmpl w:val="7FCC442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A2DB6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E10E4E"/>
    <w:multiLevelType w:val="hybridMultilevel"/>
    <w:tmpl w:val="671C22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04327B"/>
    <w:multiLevelType w:val="hybridMultilevel"/>
    <w:tmpl w:val="0B286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AF3A39"/>
    <w:multiLevelType w:val="hybridMultilevel"/>
    <w:tmpl w:val="6EAE7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E96D87"/>
    <w:multiLevelType w:val="hybridMultilevel"/>
    <w:tmpl w:val="843A23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7222B8"/>
    <w:multiLevelType w:val="hybridMultilevel"/>
    <w:tmpl w:val="68A60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607DD4"/>
    <w:multiLevelType w:val="hybridMultilevel"/>
    <w:tmpl w:val="02886CD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3773B8"/>
    <w:multiLevelType w:val="hybridMultilevel"/>
    <w:tmpl w:val="06B49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E6CB2"/>
    <w:multiLevelType w:val="hybridMultilevel"/>
    <w:tmpl w:val="082A6C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E6945"/>
    <w:multiLevelType w:val="hybridMultilevel"/>
    <w:tmpl w:val="7018B6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7B4682"/>
    <w:multiLevelType w:val="hybridMultilevel"/>
    <w:tmpl w:val="F3E42F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5757B"/>
    <w:multiLevelType w:val="hybridMultilevel"/>
    <w:tmpl w:val="0C20A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72CD1"/>
    <w:multiLevelType w:val="hybridMultilevel"/>
    <w:tmpl w:val="4D425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E56DA5"/>
    <w:multiLevelType w:val="hybridMultilevel"/>
    <w:tmpl w:val="37F4EE6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359BD"/>
    <w:multiLevelType w:val="hybridMultilevel"/>
    <w:tmpl w:val="C074D84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994A39"/>
    <w:multiLevelType w:val="hybridMultilevel"/>
    <w:tmpl w:val="48E04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E539F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0D3206"/>
    <w:multiLevelType w:val="hybridMultilevel"/>
    <w:tmpl w:val="9B628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274B88"/>
    <w:multiLevelType w:val="multilevel"/>
    <w:tmpl w:val="C5D2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3C7230"/>
    <w:multiLevelType w:val="hybridMultilevel"/>
    <w:tmpl w:val="9C7231A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645141"/>
    <w:multiLevelType w:val="hybridMultilevel"/>
    <w:tmpl w:val="A9BE6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6E2EB5"/>
    <w:multiLevelType w:val="hybridMultilevel"/>
    <w:tmpl w:val="F5E84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417196"/>
    <w:multiLevelType w:val="hybridMultilevel"/>
    <w:tmpl w:val="9092C9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BC57EE"/>
    <w:multiLevelType w:val="hybridMultilevel"/>
    <w:tmpl w:val="4FF033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C5779A"/>
    <w:multiLevelType w:val="hybridMultilevel"/>
    <w:tmpl w:val="E8DCF58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36F2A12"/>
    <w:multiLevelType w:val="hybridMultilevel"/>
    <w:tmpl w:val="12688D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B6381C"/>
    <w:multiLevelType w:val="hybridMultilevel"/>
    <w:tmpl w:val="135054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B6457C"/>
    <w:multiLevelType w:val="hybridMultilevel"/>
    <w:tmpl w:val="287684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DDF3043"/>
    <w:multiLevelType w:val="hybridMultilevel"/>
    <w:tmpl w:val="843A23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4F42DA"/>
    <w:multiLevelType w:val="hybridMultilevel"/>
    <w:tmpl w:val="B394E3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8E29F4"/>
    <w:multiLevelType w:val="hybridMultilevel"/>
    <w:tmpl w:val="7B8E60E4"/>
    <w:lvl w:ilvl="0" w:tplc="613EFD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6F3191"/>
    <w:multiLevelType w:val="hybridMultilevel"/>
    <w:tmpl w:val="63F4D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7A4541"/>
    <w:multiLevelType w:val="hybridMultilevel"/>
    <w:tmpl w:val="0D7CA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526C82"/>
    <w:multiLevelType w:val="hybridMultilevel"/>
    <w:tmpl w:val="159AF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E9289D"/>
    <w:multiLevelType w:val="hybridMultilevel"/>
    <w:tmpl w:val="319EFEF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503C75"/>
    <w:multiLevelType w:val="hybridMultilevel"/>
    <w:tmpl w:val="66CAB5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A15A58"/>
    <w:multiLevelType w:val="hybridMultilevel"/>
    <w:tmpl w:val="44AAABC8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3" w15:restartNumberingAfterBreak="0">
    <w:nsid w:val="6D3F5976"/>
    <w:multiLevelType w:val="hybridMultilevel"/>
    <w:tmpl w:val="2CB236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BD5A24"/>
    <w:multiLevelType w:val="hybridMultilevel"/>
    <w:tmpl w:val="7144C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C60DDB"/>
    <w:multiLevelType w:val="hybridMultilevel"/>
    <w:tmpl w:val="71CE53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AC0CA7"/>
    <w:multiLevelType w:val="hybridMultilevel"/>
    <w:tmpl w:val="DCBA67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B0020"/>
    <w:multiLevelType w:val="hybridMultilevel"/>
    <w:tmpl w:val="125E28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8D3D59"/>
    <w:multiLevelType w:val="hybridMultilevel"/>
    <w:tmpl w:val="21D2C91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024A7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689644">
    <w:abstractNumId w:val="34"/>
  </w:num>
  <w:num w:numId="2" w16cid:durableId="1434210130">
    <w:abstractNumId w:val="26"/>
  </w:num>
  <w:num w:numId="3" w16cid:durableId="254945402">
    <w:abstractNumId w:val="39"/>
  </w:num>
  <w:num w:numId="4" w16cid:durableId="1137335443">
    <w:abstractNumId w:val="15"/>
  </w:num>
  <w:num w:numId="5" w16cid:durableId="892043098">
    <w:abstractNumId w:val="10"/>
  </w:num>
  <w:num w:numId="6" w16cid:durableId="1486318909">
    <w:abstractNumId w:val="40"/>
  </w:num>
  <w:num w:numId="7" w16cid:durableId="78186922">
    <w:abstractNumId w:val="27"/>
  </w:num>
  <w:num w:numId="8" w16cid:durableId="1119765773">
    <w:abstractNumId w:val="3"/>
  </w:num>
  <w:num w:numId="9" w16cid:durableId="1657878952">
    <w:abstractNumId w:val="11"/>
  </w:num>
  <w:num w:numId="10" w16cid:durableId="1272318098">
    <w:abstractNumId w:val="32"/>
  </w:num>
  <w:num w:numId="11" w16cid:durableId="1089503125">
    <w:abstractNumId w:val="45"/>
  </w:num>
  <w:num w:numId="12" w16cid:durableId="1692873184">
    <w:abstractNumId w:val="21"/>
  </w:num>
  <w:num w:numId="13" w16cid:durableId="1692799905">
    <w:abstractNumId w:val="44"/>
  </w:num>
  <w:num w:numId="14" w16cid:durableId="1107119183">
    <w:abstractNumId w:val="48"/>
  </w:num>
  <w:num w:numId="15" w16cid:durableId="293026295">
    <w:abstractNumId w:val="1"/>
  </w:num>
  <w:num w:numId="16" w16cid:durableId="398329483">
    <w:abstractNumId w:val="20"/>
  </w:num>
  <w:num w:numId="17" w16cid:durableId="1404373675">
    <w:abstractNumId w:val="6"/>
  </w:num>
  <w:num w:numId="18" w16cid:durableId="2132628009">
    <w:abstractNumId w:val="23"/>
  </w:num>
  <w:num w:numId="19" w16cid:durableId="509443309">
    <w:abstractNumId w:val="13"/>
  </w:num>
  <w:num w:numId="20" w16cid:durableId="1097360610">
    <w:abstractNumId w:val="14"/>
  </w:num>
  <w:num w:numId="21" w16cid:durableId="840395766">
    <w:abstractNumId w:val="16"/>
  </w:num>
  <w:num w:numId="22" w16cid:durableId="937837108">
    <w:abstractNumId w:val="31"/>
  </w:num>
  <w:num w:numId="23" w16cid:durableId="294676978">
    <w:abstractNumId w:val="41"/>
  </w:num>
  <w:num w:numId="24" w16cid:durableId="137310104">
    <w:abstractNumId w:val="47"/>
  </w:num>
  <w:num w:numId="25" w16cid:durableId="214778400">
    <w:abstractNumId w:val="12"/>
  </w:num>
  <w:num w:numId="26" w16cid:durableId="64643529">
    <w:abstractNumId w:val="7"/>
  </w:num>
  <w:num w:numId="27" w16cid:durableId="1969823292">
    <w:abstractNumId w:val="33"/>
  </w:num>
  <w:num w:numId="28" w16cid:durableId="322660260">
    <w:abstractNumId w:val="28"/>
  </w:num>
  <w:num w:numId="29" w16cid:durableId="1651593631">
    <w:abstractNumId w:val="8"/>
  </w:num>
  <w:num w:numId="30" w16cid:durableId="98110160">
    <w:abstractNumId w:val="46"/>
  </w:num>
  <w:num w:numId="31" w16cid:durableId="1527406138">
    <w:abstractNumId w:val="19"/>
  </w:num>
  <w:num w:numId="32" w16cid:durableId="716123271">
    <w:abstractNumId w:val="30"/>
  </w:num>
  <w:num w:numId="33" w16cid:durableId="1599026797">
    <w:abstractNumId w:val="2"/>
  </w:num>
  <w:num w:numId="34" w16cid:durableId="1342929181">
    <w:abstractNumId w:val="43"/>
  </w:num>
  <w:num w:numId="35" w16cid:durableId="1388839636">
    <w:abstractNumId w:val="37"/>
  </w:num>
  <w:num w:numId="36" w16cid:durableId="1497189526">
    <w:abstractNumId w:val="25"/>
  </w:num>
  <w:num w:numId="37" w16cid:durableId="978536169">
    <w:abstractNumId w:val="42"/>
  </w:num>
  <w:num w:numId="38" w16cid:durableId="241794024">
    <w:abstractNumId w:val="5"/>
  </w:num>
  <w:num w:numId="39" w16cid:durableId="1356149150">
    <w:abstractNumId w:val="22"/>
  </w:num>
  <w:num w:numId="40" w16cid:durableId="471824661">
    <w:abstractNumId w:val="49"/>
  </w:num>
  <w:num w:numId="41" w16cid:durableId="216089249">
    <w:abstractNumId w:val="36"/>
  </w:num>
  <w:num w:numId="42" w16cid:durableId="2058317376">
    <w:abstractNumId w:val="38"/>
  </w:num>
  <w:num w:numId="43" w16cid:durableId="1300963469">
    <w:abstractNumId w:val="9"/>
  </w:num>
  <w:num w:numId="44" w16cid:durableId="1216619882">
    <w:abstractNumId w:val="24"/>
  </w:num>
  <w:num w:numId="45" w16cid:durableId="1495532867">
    <w:abstractNumId w:val="4"/>
  </w:num>
  <w:num w:numId="46" w16cid:durableId="756636887">
    <w:abstractNumId w:val="0"/>
  </w:num>
  <w:num w:numId="47" w16cid:durableId="2090538199">
    <w:abstractNumId w:val="29"/>
  </w:num>
  <w:num w:numId="48" w16cid:durableId="258098965">
    <w:abstractNumId w:val="18"/>
  </w:num>
  <w:num w:numId="49" w16cid:durableId="1006246645">
    <w:abstractNumId w:val="35"/>
  </w:num>
  <w:num w:numId="50" w16cid:durableId="1182430796">
    <w:abstractNumId w:val="1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04"/>
    <w:rsid w:val="000320FF"/>
    <w:rsid w:val="00036627"/>
    <w:rsid w:val="0004032A"/>
    <w:rsid w:val="0008260F"/>
    <w:rsid w:val="000A6BAE"/>
    <w:rsid w:val="000D2E24"/>
    <w:rsid w:val="000E1364"/>
    <w:rsid w:val="000F180C"/>
    <w:rsid w:val="000F4663"/>
    <w:rsid w:val="001005F0"/>
    <w:rsid w:val="00103646"/>
    <w:rsid w:val="0013695A"/>
    <w:rsid w:val="0015192D"/>
    <w:rsid w:val="001B4BC4"/>
    <w:rsid w:val="001D3B8C"/>
    <w:rsid w:val="001D3FEB"/>
    <w:rsid w:val="00246550"/>
    <w:rsid w:val="00255C5D"/>
    <w:rsid w:val="002933F0"/>
    <w:rsid w:val="002C3E61"/>
    <w:rsid w:val="002C6D1D"/>
    <w:rsid w:val="002D769C"/>
    <w:rsid w:val="002E302C"/>
    <w:rsid w:val="0031747D"/>
    <w:rsid w:val="00351AD1"/>
    <w:rsid w:val="00361E09"/>
    <w:rsid w:val="00364B24"/>
    <w:rsid w:val="003B103C"/>
    <w:rsid w:val="003D46DC"/>
    <w:rsid w:val="003E3B6B"/>
    <w:rsid w:val="003F4B7B"/>
    <w:rsid w:val="0042282E"/>
    <w:rsid w:val="00426889"/>
    <w:rsid w:val="00454DB3"/>
    <w:rsid w:val="004672BD"/>
    <w:rsid w:val="004B6E2C"/>
    <w:rsid w:val="004C652A"/>
    <w:rsid w:val="004E7240"/>
    <w:rsid w:val="00501E47"/>
    <w:rsid w:val="00574754"/>
    <w:rsid w:val="00586D9F"/>
    <w:rsid w:val="005A4062"/>
    <w:rsid w:val="005A6B98"/>
    <w:rsid w:val="005C54CA"/>
    <w:rsid w:val="005F323C"/>
    <w:rsid w:val="00610662"/>
    <w:rsid w:val="00640E2A"/>
    <w:rsid w:val="00652967"/>
    <w:rsid w:val="0067602B"/>
    <w:rsid w:val="00697C6E"/>
    <w:rsid w:val="006B1CB2"/>
    <w:rsid w:val="006E03B6"/>
    <w:rsid w:val="007047D1"/>
    <w:rsid w:val="0072288B"/>
    <w:rsid w:val="00765930"/>
    <w:rsid w:val="007B345D"/>
    <w:rsid w:val="007D6014"/>
    <w:rsid w:val="007E5B04"/>
    <w:rsid w:val="007F6D54"/>
    <w:rsid w:val="0080163F"/>
    <w:rsid w:val="00812144"/>
    <w:rsid w:val="008258F8"/>
    <w:rsid w:val="0085392D"/>
    <w:rsid w:val="008545EA"/>
    <w:rsid w:val="00871D9B"/>
    <w:rsid w:val="008D48D1"/>
    <w:rsid w:val="00902811"/>
    <w:rsid w:val="009349D9"/>
    <w:rsid w:val="009569AF"/>
    <w:rsid w:val="00974716"/>
    <w:rsid w:val="009812A9"/>
    <w:rsid w:val="00994F3A"/>
    <w:rsid w:val="009A2EAA"/>
    <w:rsid w:val="009E1269"/>
    <w:rsid w:val="00A02604"/>
    <w:rsid w:val="00A308BE"/>
    <w:rsid w:val="00A31E6C"/>
    <w:rsid w:val="00A34110"/>
    <w:rsid w:val="00A36CBD"/>
    <w:rsid w:val="00A65059"/>
    <w:rsid w:val="00A85FFD"/>
    <w:rsid w:val="00AB1F53"/>
    <w:rsid w:val="00B55241"/>
    <w:rsid w:val="00B56770"/>
    <w:rsid w:val="00BC3DA9"/>
    <w:rsid w:val="00BC45B4"/>
    <w:rsid w:val="00BC7A98"/>
    <w:rsid w:val="00BD2DEA"/>
    <w:rsid w:val="00C17BAE"/>
    <w:rsid w:val="00C25E0C"/>
    <w:rsid w:val="00C479E9"/>
    <w:rsid w:val="00C62D4E"/>
    <w:rsid w:val="00C63E0E"/>
    <w:rsid w:val="00CB3C56"/>
    <w:rsid w:val="00CC4B41"/>
    <w:rsid w:val="00CF2023"/>
    <w:rsid w:val="00CF2FEA"/>
    <w:rsid w:val="00CF7C2D"/>
    <w:rsid w:val="00D05289"/>
    <w:rsid w:val="00D07BC1"/>
    <w:rsid w:val="00D11A4E"/>
    <w:rsid w:val="00D2694F"/>
    <w:rsid w:val="00D61933"/>
    <w:rsid w:val="00D86E36"/>
    <w:rsid w:val="00E14819"/>
    <w:rsid w:val="00E34462"/>
    <w:rsid w:val="00E46B04"/>
    <w:rsid w:val="00E6648E"/>
    <w:rsid w:val="00E82C11"/>
    <w:rsid w:val="00E90AC1"/>
    <w:rsid w:val="00EA1B8C"/>
    <w:rsid w:val="00EA2700"/>
    <w:rsid w:val="00EE3650"/>
    <w:rsid w:val="00F17707"/>
    <w:rsid w:val="00F22800"/>
    <w:rsid w:val="00F30938"/>
    <w:rsid w:val="00F51AAA"/>
    <w:rsid w:val="00F839A8"/>
    <w:rsid w:val="00F92CD0"/>
    <w:rsid w:val="00FA6F0A"/>
    <w:rsid w:val="00FB1DAB"/>
    <w:rsid w:val="00FC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7C61"/>
  <w15:chartTrackingRefBased/>
  <w15:docId w15:val="{2E456DDC-5C6B-4CE6-9BE5-A9CF0892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B98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8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B8C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B8C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B8C"/>
    <w:rPr>
      <w:rFonts w:eastAsiaTheme="majorEastAsia" w:cstheme="majorBidi"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B8C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B8C"/>
    <w:rPr>
      <w:rFonts w:eastAsiaTheme="majorEastAsia" w:cstheme="majorBidi"/>
      <w:color w:val="272727" w:themeColor="text1" w:themeTint="D8"/>
      <w:kern w:val="0"/>
      <w:sz w:val="22"/>
      <w:szCs w:val="22"/>
      <w:lang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A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B8C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B8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A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B8C"/>
    <w:rPr>
      <w:i/>
      <w:iCs/>
      <w:color w:val="404040" w:themeColor="text1" w:themeTint="BF"/>
      <w:kern w:val="0"/>
      <w:sz w:val="22"/>
      <w:szCs w:val="22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EA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B8C"/>
    <w:rPr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A1B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B8C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EA1B8C"/>
  </w:style>
  <w:style w:type="paragraph" w:styleId="Footer">
    <w:name w:val="footer"/>
    <w:basedOn w:val="Normal"/>
    <w:link w:val="FooterChar"/>
    <w:uiPriority w:val="99"/>
    <w:semiHidden/>
    <w:unhideWhenUsed/>
    <w:rsid w:val="00EA1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1B8C"/>
    <w:rPr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07/relationships/hdphoto" Target="media/hdphoto1.wdp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chart" Target="charts/chart1.xml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2.png"/><Relationship Id="rId71" Type="http://schemas.openxmlformats.org/officeDocument/2006/relationships/image" Target="media/image6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A%20HRUSHIKESH\OneDrive\Documents\RECORD-os.dotm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GANGA%20HRUSHIKESH\Downloads\CPU_Scheduling_Analysi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IN"/>
              <a:t>CPU SCHEDULING ANALYSIS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'Analysis Board'!$D$4</c:f>
              <c:strCache>
                <c:ptCount val="1"/>
                <c:pt idx="0">
                  <c:v>Avg Waiting Time (WT)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Board'!$D$5:$D$12</c:f>
              <c:numCache>
                <c:formatCode>0.00</c:formatCode>
                <c:ptCount val="8"/>
                <c:pt idx="0">
                  <c:v>26.1</c:v>
                </c:pt>
                <c:pt idx="1">
                  <c:v>26.1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6.33</c:v>
                </c:pt>
                <c:pt idx="7">
                  <c:v>9.67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BD-4B99-8C68-A07349342C4F}"/>
            </c:ext>
          </c:extLst>
        </c:ser>
        <c:ser>
          <c:idx val="1"/>
          <c:order val="1"/>
          <c:tx>
            <c:strRef>
              <c:f>'Analysis Board'!$E$4</c:f>
              <c:strCache>
                <c:ptCount val="1"/>
                <c:pt idx="0">
                  <c:v>Avg Turnaround Time (TAT)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Board'!$E$5:$E$12</c:f>
              <c:numCache>
                <c:formatCode>0.00</c:formatCode>
                <c:ptCount val="8"/>
                <c:pt idx="0">
                  <c:v>29.1</c:v>
                </c:pt>
                <c:pt idx="1">
                  <c:v>29.1</c:v>
                </c:pt>
                <c:pt idx="2">
                  <c:v>13</c:v>
                </c:pt>
                <c:pt idx="3">
                  <c:v>13</c:v>
                </c:pt>
                <c:pt idx="4">
                  <c:v>13</c:v>
                </c:pt>
                <c:pt idx="5">
                  <c:v>13</c:v>
                </c:pt>
                <c:pt idx="6">
                  <c:v>16.329999999999998</c:v>
                </c:pt>
                <c:pt idx="7">
                  <c:v>19.670000000000002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BD-4B99-8C68-A07349342C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Scheduling Algorithms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Time Units (ms)</a:t>
                </a:r>
              </a:p>
            </c:rich>
          </c:tx>
          <c:overlay val="0"/>
        </c:title>
        <c:numFmt formatCode="0.00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58B5D-AF95-4A82-9B88-B30F378FE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RECORD-os</Template>
  <TotalTime>7576</TotalTime>
  <Pages>70</Pages>
  <Words>6965</Words>
  <Characters>39701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 HRUSHIKESH</dc:creator>
  <cp:keywords/>
  <dc:description/>
  <cp:lastModifiedBy>ganga hrushikesh</cp:lastModifiedBy>
  <cp:revision>30</cp:revision>
  <cp:lastPrinted>2026-08-27T07:30:00Z</cp:lastPrinted>
  <dcterms:created xsi:type="dcterms:W3CDTF">2026-07-29T16:36:00Z</dcterms:created>
  <dcterms:modified xsi:type="dcterms:W3CDTF">2026-09-23T16:11:00Z</dcterms:modified>
</cp:coreProperties>
</file>